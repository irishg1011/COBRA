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B8E32" w14:textId="77777777" w:rsidR="004C7622" w:rsidRDefault="00E32443" w:rsidP="00E32443">
      <w:pPr>
        <w:spacing w:after="0"/>
        <w:ind w:right="231"/>
        <w:jc w:val="center"/>
        <w:rPr>
          <w:rFonts w:ascii="Arial" w:hAnsi="Arial" w:cs="Arial"/>
          <w:b/>
          <w:color w:val="000000" w:themeColor="text1"/>
        </w:rPr>
      </w:pPr>
      <w:r w:rsidRPr="00B24291">
        <w:rPr>
          <w:rFonts w:ascii="Arial" w:hAnsi="Arial" w:cs="Arial"/>
          <w:b/>
          <w:color w:val="000000" w:themeColor="text1"/>
        </w:rPr>
        <w:t>EVALUATION FORM FOR</w:t>
      </w:r>
    </w:p>
    <w:p w14:paraId="6A69E5AF" w14:textId="5F463B3D" w:rsidR="00E32443" w:rsidRPr="00B24291" w:rsidRDefault="00E32443" w:rsidP="00E32443">
      <w:pPr>
        <w:spacing w:after="0"/>
        <w:ind w:right="231"/>
        <w:jc w:val="center"/>
        <w:rPr>
          <w:rFonts w:ascii="Arial" w:hAnsi="Arial" w:cs="Arial"/>
          <w:color w:val="000000" w:themeColor="text1"/>
        </w:rPr>
      </w:pPr>
      <w:r w:rsidRPr="00B24291">
        <w:rPr>
          <w:rFonts w:ascii="Arial" w:hAnsi="Arial" w:cs="Arial"/>
          <w:b/>
          <w:color w:val="000000" w:themeColor="text1"/>
        </w:rPr>
        <w:t>FINAL THESIS DEFENSE</w:t>
      </w:r>
    </w:p>
    <w:p w14:paraId="7B9D539F" w14:textId="77777777" w:rsidR="00E32443" w:rsidRPr="00B24291" w:rsidRDefault="00E32443" w:rsidP="00E32443">
      <w:pPr>
        <w:spacing w:after="0"/>
        <w:rPr>
          <w:rFonts w:ascii="Arial" w:eastAsia="Times New Roman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6830"/>
      </w:tblGrid>
      <w:tr w:rsidR="00E32443" w:rsidRPr="00B24291" w14:paraId="1696DAB5" w14:textId="77777777" w:rsidTr="008C648C">
        <w:trPr>
          <w:trHeight w:val="31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D9DEDED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Date:</w:t>
            </w:r>
          </w:p>
        </w:tc>
        <w:tc>
          <w:tcPr>
            <w:tcW w:w="6830" w:type="dxa"/>
            <w:tcBorders>
              <w:top w:val="nil"/>
              <w:left w:val="nil"/>
              <w:right w:val="nil"/>
            </w:tcBorders>
          </w:tcPr>
          <w:p w14:paraId="0EBD7DFC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28EC0D53" w14:textId="77777777" w:rsidTr="008C648C">
        <w:trPr>
          <w:trHeight w:val="31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4510109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Name of Panel:</w:t>
            </w:r>
          </w:p>
        </w:tc>
        <w:tc>
          <w:tcPr>
            <w:tcW w:w="6830" w:type="dxa"/>
            <w:tcBorders>
              <w:left w:val="nil"/>
              <w:right w:val="nil"/>
            </w:tcBorders>
          </w:tcPr>
          <w:p w14:paraId="22A1815A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 xml:space="preserve">Nelmar E. Radam</w:t>
            </w:r>
          </w:p>
        </w:tc>
      </w:tr>
      <w:tr w:rsidR="00E32443" w:rsidRPr="00B24291" w14:paraId="7EF07DDD" w14:textId="77777777" w:rsidTr="008C648C">
        <w:trPr>
          <w:trHeight w:val="31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02C7E267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Thesis Title:</w:t>
            </w:r>
          </w:p>
        </w:tc>
        <w:tc>
          <w:tcPr>
            <w:tcW w:w="6830" w:type="dxa"/>
            <w:tcBorders>
              <w:left w:val="nil"/>
              <w:right w:val="nil"/>
            </w:tcBorders>
          </w:tcPr>
          <w:p w14:paraId="49453434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 xml:space="preserve">COBRA: Comprehensive Online Beginner Resource Application for Python</w:t>
            </w:r>
          </w:p>
        </w:tc>
      </w:tr>
      <w:tr w:rsidR="00E32443" w:rsidRPr="00B24291" w14:paraId="4DB774D9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19895C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3A043DFB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0A8E5D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2CBD0898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AA8DD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644603A4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F6EAE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</w:tbl>
    <w:p w14:paraId="6D06A349" w14:textId="77777777" w:rsidR="00E32443" w:rsidRPr="00B24291" w:rsidRDefault="00E32443" w:rsidP="00E32443">
      <w:pPr>
        <w:spacing w:after="0"/>
        <w:rPr>
          <w:rFonts w:ascii="Arial" w:eastAsia="Times New Roman" w:hAnsi="Arial" w:cs="Arial"/>
          <w:color w:val="000000" w:themeColor="text1"/>
        </w:rPr>
      </w:pPr>
    </w:p>
    <w:p w14:paraId="32B31943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 w:rsidRPr="00B24291">
        <w:rPr>
          <w:rFonts w:ascii="Arial" w:eastAsia="Times New Roman" w:hAnsi="Arial" w:cs="Arial"/>
          <w:b/>
          <w:color w:val="000000" w:themeColor="text1"/>
        </w:rPr>
        <w:t>PART 1: QUALITY OF THE RESEARCH PAPER</w:t>
      </w:r>
    </w:p>
    <w:p w14:paraId="1BDCEEFE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05C93CFA" w14:textId="77777777" w:rsidR="00E32443" w:rsidRPr="00B24291" w:rsidRDefault="00E32443" w:rsidP="00E32443">
      <w:pPr>
        <w:pStyle w:val="Default"/>
        <w:spacing w:line="276" w:lineRule="auto"/>
        <w:jc w:val="both"/>
        <w:rPr>
          <w:color w:val="000000" w:themeColor="text1"/>
          <w:sz w:val="22"/>
          <w:szCs w:val="22"/>
        </w:rPr>
      </w:pPr>
      <w:r w:rsidRPr="00B24291">
        <w:rPr>
          <w:rFonts w:eastAsia="Times New Roman"/>
          <w:b/>
          <w:i/>
          <w:color w:val="000000" w:themeColor="text1"/>
          <w:sz w:val="22"/>
          <w:szCs w:val="22"/>
        </w:rPr>
        <w:t>Instruction</w:t>
      </w:r>
      <w:r w:rsidRPr="00B24291">
        <w:rPr>
          <w:rFonts w:eastAsia="Times New Roman"/>
          <w:i/>
          <w:color w:val="000000" w:themeColor="text1"/>
          <w:sz w:val="22"/>
          <w:szCs w:val="22"/>
        </w:rPr>
        <w:t>:</w:t>
      </w:r>
      <w:r w:rsidRPr="00B24291">
        <w:rPr>
          <w:rFonts w:eastAsia="Times New Roman"/>
          <w:color w:val="000000" w:themeColor="text1"/>
          <w:sz w:val="22"/>
          <w:szCs w:val="22"/>
        </w:rPr>
        <w:t xml:space="preserve"> </w:t>
      </w:r>
      <w:r w:rsidRPr="00B24291">
        <w:rPr>
          <w:color w:val="000000" w:themeColor="text1"/>
          <w:sz w:val="22"/>
          <w:szCs w:val="22"/>
        </w:rPr>
        <w:t>Please read and rate the following items by checking the appropriate column that corresponds to your answer. Use the following 4-Likert Scale:</w:t>
      </w:r>
    </w:p>
    <w:p w14:paraId="1434E6DD" w14:textId="77777777" w:rsidR="00E32443" w:rsidRPr="00B24291" w:rsidRDefault="00E32443" w:rsidP="00E32443">
      <w:pPr>
        <w:pStyle w:val="Default"/>
        <w:spacing w:line="276" w:lineRule="auto"/>
        <w:jc w:val="both"/>
        <w:rPr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4"/>
        <w:gridCol w:w="2877"/>
      </w:tblGrid>
      <w:tr w:rsidR="00E32443" w:rsidRPr="00B24291" w14:paraId="04DCE152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4C896DEC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B24291">
              <w:rPr>
                <w:b/>
                <w:color w:val="000000" w:themeColor="text1"/>
                <w:sz w:val="22"/>
                <w:szCs w:val="22"/>
              </w:rPr>
              <w:t>Scale</w:t>
            </w:r>
          </w:p>
        </w:tc>
        <w:tc>
          <w:tcPr>
            <w:tcW w:w="2877" w:type="dxa"/>
            <w:vAlign w:val="center"/>
          </w:tcPr>
          <w:p w14:paraId="4F4AD512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B24291">
              <w:rPr>
                <w:b/>
                <w:color w:val="000000" w:themeColor="text1"/>
                <w:sz w:val="22"/>
                <w:szCs w:val="22"/>
              </w:rPr>
              <w:t>Verbal Interpretation</w:t>
            </w:r>
          </w:p>
        </w:tc>
      </w:tr>
      <w:tr w:rsidR="00E32443" w:rsidRPr="00B24291" w14:paraId="27E635DA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28BCA8BC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877" w:type="dxa"/>
            <w:vAlign w:val="center"/>
          </w:tcPr>
          <w:p w14:paraId="68A1F2A3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Very Good/High Pass</w:t>
            </w:r>
          </w:p>
        </w:tc>
      </w:tr>
      <w:tr w:rsidR="00E32443" w:rsidRPr="00B24291" w14:paraId="5D9D2DD9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45ACAF7B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877" w:type="dxa"/>
            <w:vAlign w:val="center"/>
          </w:tcPr>
          <w:p w14:paraId="0CD4DFDF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Good/Pass</w:t>
            </w:r>
          </w:p>
        </w:tc>
      </w:tr>
      <w:tr w:rsidR="00E32443" w:rsidRPr="00B24291" w14:paraId="029F3CA7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71F4D4BE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877" w:type="dxa"/>
            <w:vAlign w:val="center"/>
          </w:tcPr>
          <w:p w14:paraId="589260FA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Fair/Low Pass</w:t>
            </w:r>
          </w:p>
        </w:tc>
      </w:tr>
      <w:tr w:rsidR="00E32443" w:rsidRPr="00B24291" w14:paraId="584A6E58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31E68060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877" w:type="dxa"/>
            <w:vAlign w:val="center"/>
          </w:tcPr>
          <w:p w14:paraId="72D7B512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Poor/No Grade</w:t>
            </w:r>
          </w:p>
        </w:tc>
      </w:tr>
    </w:tbl>
    <w:p w14:paraId="3A781B15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45"/>
        <w:gridCol w:w="37"/>
        <w:gridCol w:w="400"/>
        <w:gridCol w:w="36"/>
        <w:gridCol w:w="408"/>
        <w:gridCol w:w="29"/>
        <w:gridCol w:w="438"/>
        <w:gridCol w:w="437"/>
      </w:tblGrid>
      <w:tr w:rsidR="00E32443" w:rsidRPr="00B24291" w14:paraId="3D724B8E" w14:textId="77777777" w:rsidTr="008C648C">
        <w:trPr>
          <w:trHeight w:val="374"/>
        </w:trPr>
        <w:tc>
          <w:tcPr>
            <w:tcW w:w="3966" w:type="pct"/>
            <w:shd w:val="clear" w:color="auto" w:fill="FFFF00"/>
            <w:vAlign w:val="center"/>
          </w:tcPr>
          <w:p w14:paraId="2CB3CACC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Criteria</w:t>
            </w:r>
          </w:p>
        </w:tc>
        <w:tc>
          <w:tcPr>
            <w:tcW w:w="253" w:type="pct"/>
            <w:gridSpan w:val="2"/>
            <w:shd w:val="clear" w:color="auto" w:fill="FFFF00"/>
            <w:vAlign w:val="center"/>
          </w:tcPr>
          <w:p w14:paraId="0877C99B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4</w:t>
            </w:r>
          </w:p>
        </w:tc>
        <w:tc>
          <w:tcPr>
            <w:tcW w:w="257" w:type="pct"/>
            <w:gridSpan w:val="2"/>
            <w:shd w:val="clear" w:color="auto" w:fill="FFFF00"/>
            <w:vAlign w:val="center"/>
          </w:tcPr>
          <w:p w14:paraId="767DFC7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3</w:t>
            </w:r>
          </w:p>
        </w:tc>
        <w:tc>
          <w:tcPr>
            <w:tcW w:w="271" w:type="pct"/>
            <w:gridSpan w:val="2"/>
            <w:shd w:val="clear" w:color="auto" w:fill="FFFF00"/>
            <w:vAlign w:val="center"/>
          </w:tcPr>
          <w:p w14:paraId="5A4AAA0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2</w:t>
            </w:r>
          </w:p>
        </w:tc>
        <w:tc>
          <w:tcPr>
            <w:tcW w:w="253" w:type="pct"/>
            <w:shd w:val="clear" w:color="auto" w:fill="FFFF00"/>
            <w:vAlign w:val="center"/>
          </w:tcPr>
          <w:p w14:paraId="7D68EDA8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1</w:t>
            </w:r>
          </w:p>
        </w:tc>
      </w:tr>
      <w:tr w:rsidR="00E32443" w:rsidRPr="00B24291" w14:paraId="1AB91BF7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64C9546F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The Preliminaries</w:t>
            </w:r>
          </w:p>
        </w:tc>
      </w:tr>
      <w:tr w:rsidR="00E32443" w:rsidRPr="00B24291" w14:paraId="04EAA5A8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4A728CF3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shows the variables and important keywords.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2427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</w:tcPr>
              <w:p w14:paraId="2796254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381190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</w:tcPr>
              <w:p w14:paraId="462147A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129193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</w:tcPr>
              <w:p w14:paraId="05C674E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916480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</w:tcPr>
              <w:p w14:paraId="297EEA2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E59EE91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8E1C153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predicts the content of the research.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273355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7C255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261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0563AD9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465934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5C06375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94240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585F02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A16F44F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4B21FCBA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reflects the main objective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8891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1E9536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81720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1F3226A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86936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200EAF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185088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5842147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C38DA5E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5DA782EB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is not too long (15 or fewer / 105 characters or fewer).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68945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E5653E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09610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50DD994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17836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04E73B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41113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CBAFAE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D7A864B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5C1E2F8C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The title </w:t>
            </w:r>
            <w:r w:rsidRPr="00B24291">
              <w:rPr>
                <w:rFonts w:ascii="Arial" w:hAnsi="Arial" w:cs="Arial"/>
                <w:color w:val="000000" w:themeColor="text1"/>
              </w:rPr>
              <w:t>stimulates the interest of the readers.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7418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D13012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98130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2D20E3B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49174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1CD42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5545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A731F0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619C28C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707EC5E8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abstract accurately synthesizes the content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558007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A7B4D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86673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774F160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1351721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300C972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19714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E0EBA9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6409303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6549409C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1: Introduction, Review of Related Literature, and the Problem</w:t>
            </w:r>
          </w:p>
        </w:tc>
      </w:tr>
      <w:tr w:rsidR="00E32443" w:rsidRPr="00B24291" w14:paraId="6B95B6F9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3654BAF9" w14:textId="77777777" w:rsidR="00E32443" w:rsidRPr="00B24291" w:rsidRDefault="00E32443" w:rsidP="008C648C">
            <w:pPr>
              <w:pStyle w:val="ListParagraph"/>
              <w:spacing w:after="0"/>
              <w:ind w:left="360"/>
              <w:jc w:val="both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The Problem</w:t>
            </w:r>
          </w:p>
        </w:tc>
      </w:tr>
      <w:tr w:rsidR="00E32443" w:rsidRPr="00B24291" w14:paraId="1DCBB813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69996A76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study demonstrates a clear description of the problem and addresses the research gap.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617487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D96226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63855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43B1EA8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659066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1B804B7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212590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3DAD93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D315C2B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B616102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rationale and purposes of the study are clearly stated.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424213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1D354B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32481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33665C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28222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7908E05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75621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4946D4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D646D66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59A99E82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lastRenderedPageBreak/>
              <w:t>Relevant, classical, and updated theories are used as the scientific basis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6800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B32C69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156499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45F9F8E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199924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21CFAD6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1419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73B6A2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9FEB2C1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0C5DF57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The theoretical/conceptual framework </w:t>
            </w:r>
            <w:r w:rsidRPr="00B24291">
              <w:rPr>
                <w:rFonts w:ascii="Arial" w:hAnsi="Arial" w:cs="Arial"/>
                <w:color w:val="000000" w:themeColor="text1"/>
              </w:rPr>
              <w:t>is the basis for the formulation of the research problems/ hypotheses which are clearly articulated.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59953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215B4B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70991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65C1CA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53977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5693FEF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9887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6A9C53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92A79B9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7B1C7AAA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ideas in the study are developed with coherence and are presented in a logical order.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62115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E9AC2D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20052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6230BDE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12044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02F1B83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718650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E35989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78A4EE4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D8C7B89" w14:textId="77777777" w:rsidR="00E32443" w:rsidRPr="00B24291" w:rsidRDefault="00E32443" w:rsidP="008C648C">
            <w:pPr>
              <w:spacing w:after="0"/>
              <w:ind w:left="342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The Review of Related Literature</w:t>
            </w:r>
          </w:p>
        </w:tc>
        <w:tc>
          <w:tcPr>
            <w:tcW w:w="253" w:type="pct"/>
            <w:gridSpan w:val="2"/>
            <w:vAlign w:val="center"/>
          </w:tcPr>
          <w:p w14:paraId="016BFBA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257" w:type="pct"/>
            <w:gridSpan w:val="2"/>
            <w:vAlign w:val="center"/>
          </w:tcPr>
          <w:p w14:paraId="26A1268F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271" w:type="pct"/>
            <w:gridSpan w:val="2"/>
            <w:vAlign w:val="center"/>
          </w:tcPr>
          <w:p w14:paraId="0F50F1FA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253" w:type="pct"/>
            <w:vAlign w:val="center"/>
          </w:tcPr>
          <w:p w14:paraId="2F5FC16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09C00CD9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600135D7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study provided a concise yet comprehensive, well-organized, and integrated review of related conceptual and research literature.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4293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97B535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68611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7B39AEE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77198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EF80D3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52988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D1FD87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D50C2F2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7B99C7A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literature review provided ideas/findings from the writings of authorities and research that are related to the variables under investigation.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84612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6B4BE4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46658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2EF467F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750049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7145FF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4861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55DDF6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D51EF3A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E5384CC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author(s) or source(s) are properly cited and included in the references.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896752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51A598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0468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7EE88A1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04103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3A05B71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565319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84D01F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AA014E6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B532CE9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literature review flows logically according to the variables, and all are relevant to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96710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0EE99E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972895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3C92C95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74425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642348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96815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4E6859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5099E388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A4E9EFD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ind w:hanging="355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Long paragraphs are paraphrased or simplified, and important passages are quoted that have bearing on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60540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53604C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04287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14635C2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202282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42D4288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461800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023986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9D30FDA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3ABAC2E1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2: Methodology</w:t>
            </w:r>
          </w:p>
        </w:tc>
      </w:tr>
      <w:tr w:rsidR="00E32443" w:rsidRPr="00B24291" w14:paraId="165A3281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113D711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design is appropriate to address the problems and hypotheses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89033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12E7BD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124227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3F51F10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184708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4599428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105959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39B42B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2B6040D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D504D2A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sample of respondents/participants represents the population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95205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CAD16F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24131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0757630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5457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3E7F57E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86949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65B96D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BA12DE0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4BC65A09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instrument/s is/are appropriate, reliable, and valid to address the problems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7198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378FA1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57291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231F10A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515656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79CDED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587261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C134DE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FE273F2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169CDCE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data gathering procedure is appropriate and clearly articulated.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388442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309331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20537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52FA291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383246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20622A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46524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06B4F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65DE6CE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D86F563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hAnsi="Arial" w:cs="Arial"/>
                <w:color w:val="000000" w:themeColor="text1"/>
              </w:rPr>
              <w:t>The statistical treatment of data is based on the problems. It is appropriate based on the type of data collected.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402067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D80B51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01490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4DAF792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895856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5FC7087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98403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19C5B0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E542C67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2B6C21A9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3: Results, Analysis, and Discussion</w:t>
            </w:r>
          </w:p>
        </w:tc>
      </w:tr>
      <w:tr w:rsidR="00E32443" w:rsidRPr="00B24291" w14:paraId="0D8283F5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2E386DB8" w14:textId="532C75CF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findings are answers to the problems presented in the appropriate tables that are well</w:t>
            </w:r>
            <w:r w:rsidR="001C12D8">
              <w:rPr>
                <w:rFonts w:ascii="Arial" w:eastAsia="Times New Roman" w:hAnsi="Arial" w:cs="Arial"/>
                <w:color w:val="000000" w:themeColor="text1"/>
              </w:rPr>
              <w:t>-</w:t>
            </w:r>
            <w:r w:rsidRPr="00B24291">
              <w:rPr>
                <w:rFonts w:ascii="Arial" w:eastAsia="Times New Roman" w:hAnsi="Arial" w:cs="Arial"/>
                <w:color w:val="000000" w:themeColor="text1"/>
              </w:rPr>
              <w:t>titled.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70307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5D600E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428337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DECE48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602031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4407BD4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092586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7F5030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D48BF21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630D0214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data results are well analyzed and discussed according to problems and the hypotheses are correctly affirmed or denied.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5007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5159C5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739302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91AD49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1592323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0559DCA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88217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371BC1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7D305BD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0AD91E7F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findings are backed up by appropriate statistical results according to the nature of the problem.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347416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673A8E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620491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E22A92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28555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72C0798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141806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5D036F5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A3A14FC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25901926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lastRenderedPageBreak/>
              <w:t>The findings are supported and substantiated by conceptual and research literature.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98965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421997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644434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808B80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25947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4188C9E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395667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7B7335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EEDBD20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7143C2BD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is a clear presentation of the results, analysis, and discussion with an in-depth interpretation,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12495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F92B98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78222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AE46D6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24349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3845B77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38052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59C797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FEA34E1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417D531C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4: Summary of Findings, Conclusions, and Recommendations</w:t>
            </w:r>
          </w:p>
        </w:tc>
      </w:tr>
      <w:tr w:rsidR="00E32443" w:rsidRPr="00B24291" w14:paraId="635B0EC4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56FBA887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is a clear specific finding per problem.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32995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F7D289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26254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F8A479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95613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06E99B4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169977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AF63BA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0D8E6A5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37526FA3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There is a clear specific conclusion per problem. 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97945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091926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073476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BAAA9F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19221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7D46A70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17933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A82393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12D885C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6C14F33F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is a clear specific recommendation per problem.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72547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AC4B7A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43208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7C5DCE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22033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2CB7768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72914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54B349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A592C87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4AD4DC6E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findings, conclusions, and recommendations according to problems are presented in a logical order.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49111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3194BD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98212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C7F614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933184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1DC3C96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593760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B11F10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2D807AA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4A0E28DC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are recommendations in the directions for future researchers or other avenues to promote resolutions to the issues.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69370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C42567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983220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7FBE53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5680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5594CAC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00303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8348B7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5FA357E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54AAC2A6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bookmarkStart w:id="0" w:name="_Hlk103154863"/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Over-all Content</w:t>
            </w:r>
          </w:p>
        </w:tc>
      </w:tr>
      <w:tr w:rsidR="00E32443" w:rsidRPr="00B24291" w14:paraId="764EB2A3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5AE2FEC9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organization and format of the study are with reference to institutional format (including paging, indenting, margins, font style, and font size).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81596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15540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70014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EA9CBF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354269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6302E88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88248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1A01B9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0443213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4428080F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study has been carefully proofread, and accurate in spelling, grammar, and punctuation.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28082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EC9FB9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450511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5C5CF6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07080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00B1C24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51074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E7742A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1C2C757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5341AD16" w14:textId="31CF4754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study is generally written in clear</w:t>
            </w:r>
            <w:r w:rsidR="001C12D8">
              <w:rPr>
                <w:rFonts w:ascii="Arial" w:eastAsia="Times New Roman" w:hAnsi="Arial" w:cs="Arial"/>
                <w:color w:val="000000" w:themeColor="text1"/>
              </w:rPr>
              <w:t>ly</w:t>
            </w: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 and concise</w:t>
            </w:r>
            <w:r w:rsidR="001C12D8">
              <w:rPr>
                <w:rFonts w:ascii="Arial" w:eastAsia="Times New Roman" w:hAnsi="Arial" w:cs="Arial"/>
                <w:color w:val="000000" w:themeColor="text1"/>
              </w:rPr>
              <w:t>ly</w:t>
            </w:r>
            <w:r w:rsidRPr="00B24291">
              <w:rPr>
                <w:rFonts w:ascii="Arial" w:eastAsia="Times New Roman" w:hAnsi="Arial" w:cs="Arial"/>
                <w:color w:val="000000" w:themeColor="text1"/>
              </w:rPr>
              <w:t>; the ideas and concepts were arranged logically.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65473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99A08F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54302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5561FF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965185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1415A18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836830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CE2542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C164A62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18661B6A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logic is clearly observed from the title up to the end of the whole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66695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0367DF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96646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58A1E2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12286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7EB3A05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76005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C1A680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A99C1AC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6E306A04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All the cited conceptual and research literature in the text is found in the bibliography/reference section.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315462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260022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72612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84079C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72378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6C8B88D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1316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00CEA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bookmarkEnd w:id="0"/>
    </w:tbl>
    <w:p w14:paraId="07A7CA97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4B13B3EF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 w:rsidRPr="00B24291">
        <w:rPr>
          <w:rFonts w:ascii="Arial" w:eastAsia="Times New Roman" w:hAnsi="Arial" w:cs="Arial"/>
          <w:b/>
          <w:color w:val="000000" w:themeColor="text1"/>
        </w:rPr>
        <w:t>PART 2: ORAL PRESENTATION</w:t>
      </w:r>
    </w:p>
    <w:p w14:paraId="4DEAB0B0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82"/>
        <w:gridCol w:w="437"/>
        <w:gridCol w:w="437"/>
        <w:gridCol w:w="437"/>
        <w:gridCol w:w="437"/>
      </w:tblGrid>
      <w:tr w:rsidR="00E32443" w:rsidRPr="00B24291" w14:paraId="7D627F94" w14:textId="77777777" w:rsidTr="008C648C">
        <w:trPr>
          <w:trHeight w:val="432"/>
        </w:trPr>
        <w:tc>
          <w:tcPr>
            <w:tcW w:w="0" w:type="auto"/>
            <w:shd w:val="clear" w:color="auto" w:fill="FFFF00"/>
            <w:vAlign w:val="center"/>
          </w:tcPr>
          <w:p w14:paraId="3F893A1C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Criteria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0E872CC6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4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72CD7148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3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4E7FD0B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2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1875E1C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1</w:t>
            </w:r>
          </w:p>
        </w:tc>
      </w:tr>
      <w:tr w:rsidR="00E32443" w:rsidRPr="00B24291" w14:paraId="5197227E" w14:textId="77777777" w:rsidTr="008C648C">
        <w:trPr>
          <w:trHeight w:val="432"/>
        </w:trPr>
        <w:tc>
          <w:tcPr>
            <w:tcW w:w="0" w:type="auto"/>
            <w:vAlign w:val="center"/>
          </w:tcPr>
          <w:p w14:paraId="46C54222" w14:textId="77777777" w:rsidR="00E32443" w:rsidRPr="00B24291" w:rsidRDefault="00E32443" w:rsidP="008C648C">
            <w:pPr>
              <w:pStyle w:val="ListParagraph"/>
              <w:numPr>
                <w:ilvl w:val="0"/>
                <w:numId w:val="133"/>
              </w:numPr>
              <w:spacing w:after="0"/>
              <w:ind w:left="34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Quality of Presentation</w:t>
            </w:r>
          </w:p>
        </w:tc>
        <w:tc>
          <w:tcPr>
            <w:tcW w:w="0" w:type="auto"/>
            <w:vAlign w:val="center"/>
          </w:tcPr>
          <w:p w14:paraId="1886E573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0A1D311E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1CF1F23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08E4EE5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7A376361" w14:textId="77777777" w:rsidTr="008C648C">
        <w:trPr>
          <w:trHeight w:val="432"/>
        </w:trPr>
        <w:tc>
          <w:tcPr>
            <w:tcW w:w="0" w:type="auto"/>
            <w:vAlign w:val="center"/>
          </w:tcPr>
          <w:p w14:paraId="2E1314CA" w14:textId="64FEF17F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showed communicative competence in presenting their concise and logical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184128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D115B2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733869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DE1E15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112633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D8EDD7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30901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CD1DDD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6671A3D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9EC72E1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were very artistic in the formulation of figures, tables etc. for their research presentation.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377617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EFFF84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46244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CE4B42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35812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CDF24E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67120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796FCA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4A01758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C6656E6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were in proper attire during the thesis defense to show their confidence.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78479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D208CF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34621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4CDEB8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29681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AD077AD" w14:textId="4261C34E" w:rsidR="00E32443" w:rsidRPr="00B24291" w:rsidRDefault="00DB1DDB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18950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A8BEA1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6A6BD61" w14:textId="77777777" w:rsidTr="008C648C">
        <w:trPr>
          <w:trHeight w:val="432"/>
        </w:trPr>
        <w:tc>
          <w:tcPr>
            <w:tcW w:w="0" w:type="auto"/>
            <w:vAlign w:val="center"/>
          </w:tcPr>
          <w:p w14:paraId="6CAC8493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lastRenderedPageBreak/>
              <w:t>The researchers while presenting the content of their study demonstrated teamwork with every member showing readiness to give assistance to the presenter.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869387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166F40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977526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5ACE83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21457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554815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403989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5F36CE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23219BD" w14:textId="77777777" w:rsidTr="008C648C">
        <w:trPr>
          <w:trHeight w:val="432"/>
        </w:trPr>
        <w:tc>
          <w:tcPr>
            <w:tcW w:w="0" w:type="auto"/>
            <w:vAlign w:val="center"/>
          </w:tcPr>
          <w:p w14:paraId="15BC00B1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used appropriate and effective materials and visual aids during the presentation.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67094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873409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50552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881ED3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2097661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B75792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712361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4B656F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22C45C3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7125EB9" w14:textId="77777777" w:rsidR="00E32443" w:rsidRPr="00B24291" w:rsidRDefault="00E32443" w:rsidP="008C648C">
            <w:pPr>
              <w:pStyle w:val="ListParagraph"/>
              <w:numPr>
                <w:ilvl w:val="0"/>
                <w:numId w:val="133"/>
              </w:numPr>
              <w:spacing w:after="0"/>
              <w:ind w:left="342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Ability to defend/answer question(s)</w:t>
            </w:r>
          </w:p>
        </w:tc>
        <w:tc>
          <w:tcPr>
            <w:tcW w:w="0" w:type="auto"/>
            <w:vAlign w:val="center"/>
          </w:tcPr>
          <w:p w14:paraId="56C8AABC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6B4ACBBB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2F76B22E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79E6241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575A0C3E" w14:textId="77777777" w:rsidTr="008C648C">
        <w:trPr>
          <w:trHeight w:val="432"/>
        </w:trPr>
        <w:tc>
          <w:tcPr>
            <w:tcW w:w="0" w:type="auto"/>
            <w:vAlign w:val="center"/>
          </w:tcPr>
          <w:p w14:paraId="477CFDEA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showed mastery in their answers to questions addressed to them.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13052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125DD1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007055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49E8D9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84033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1AAF7C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95194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6F16FC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AC7AD57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4949664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are alert and ready to answer questions addressed to them.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83263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35A5B6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25583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C729AB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60836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3A7810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48559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C0DDC4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1B0B4EA" w14:textId="77777777" w:rsidTr="008C648C">
        <w:trPr>
          <w:trHeight w:val="432"/>
        </w:trPr>
        <w:tc>
          <w:tcPr>
            <w:tcW w:w="0" w:type="auto"/>
            <w:vAlign w:val="center"/>
          </w:tcPr>
          <w:p w14:paraId="7951A284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demonstrated an understanding of relevant constructs and variables used in their study as they defended their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556573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BD49F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655065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7048E3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11344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4D093A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977067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0BDF01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D4DFE0D" w14:textId="77777777" w:rsidTr="008C648C">
        <w:trPr>
          <w:trHeight w:val="432"/>
        </w:trPr>
        <w:tc>
          <w:tcPr>
            <w:tcW w:w="0" w:type="auto"/>
            <w:vAlign w:val="center"/>
          </w:tcPr>
          <w:p w14:paraId="531959EF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manifested teamwork, cooperation, and preparedness in defending their thesis proposal.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894590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E9C195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541658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585E21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598676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C3EABD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667100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B537F7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DAA9E0A" w14:textId="77777777" w:rsidTr="008C648C">
        <w:trPr>
          <w:trHeight w:val="432"/>
        </w:trPr>
        <w:tc>
          <w:tcPr>
            <w:tcW w:w="0" w:type="auto"/>
            <w:vAlign w:val="center"/>
          </w:tcPr>
          <w:p w14:paraId="6418224B" w14:textId="0D55A4ED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articulated the major components or sections of the paper with clarity, accuracy of grammar, and confidence in answering questions.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92311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CE894E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18466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1A52CD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12608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8B64CE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17071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4B061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5C2C1F74" w14:textId="77777777" w:rsidTr="008C648C">
        <w:trPr>
          <w:trHeight w:val="432"/>
        </w:trPr>
        <w:tc>
          <w:tcPr>
            <w:tcW w:w="0" w:type="auto"/>
            <w:vAlign w:val="center"/>
          </w:tcPr>
          <w:p w14:paraId="257DBBA7" w14:textId="77777777" w:rsidR="00E32443" w:rsidRPr="00B24291" w:rsidRDefault="00E32443" w:rsidP="008C648C">
            <w:pPr>
              <w:spacing w:after="0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General Weighted Mean</w:t>
            </w:r>
          </w:p>
        </w:tc>
        <w:tc>
          <w:tcPr>
            <w:tcW w:w="0" w:type="auto"/>
            <w:gridSpan w:val="4"/>
            <w:vAlign w:val="center"/>
          </w:tcPr>
          <w:p w14:paraId="6394BD39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</w:tbl>
    <w:p w14:paraId="23BF86A0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505F888F" w14:textId="77777777" w:rsidR="00720C1E" w:rsidRDefault="00720C1E" w:rsidP="00720C1E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>
        <w:rPr>
          <w:rFonts w:ascii="Arial" w:eastAsia="Times New Roman" w:hAnsi="Arial" w:cs="Arial"/>
          <w:b/>
          <w:color w:val="000000" w:themeColor="text1"/>
        </w:rPr>
        <w:t>PART 3: SUMMARY OF COMMENTS/SUGGESTIONS</w:t>
      </w:r>
    </w:p>
    <w:p w14:paraId="7C06BF4C" w14:textId="77777777" w:rsidR="00720C1E" w:rsidRPr="008D5CCB" w:rsidRDefault="00720C1E" w:rsidP="00720C1E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655"/>
      </w:tblGrid>
      <w:tr w:rsidR="00720C1E" w:rsidRPr="008D5CCB" w14:paraId="01DA3465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29E5AF49" w14:textId="77777777" w:rsidR="00720C1E" w:rsidRPr="008D5CCB" w:rsidRDefault="00720C1E" w:rsidP="00CB1FB1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8D5CCB">
              <w:rPr>
                <w:rFonts w:ascii="Arial" w:eastAsia="Times New Roman" w:hAnsi="Arial" w:cs="Arial"/>
                <w:b/>
                <w:color w:val="000000" w:themeColor="text1"/>
              </w:rPr>
              <w:t>Sections:</w:t>
            </w:r>
          </w:p>
        </w:tc>
        <w:tc>
          <w:tcPr>
            <w:tcW w:w="6655" w:type="dxa"/>
            <w:vAlign w:val="center"/>
          </w:tcPr>
          <w:p w14:paraId="6B8253EA" w14:textId="77777777" w:rsidR="00720C1E" w:rsidRPr="008D5CCB" w:rsidRDefault="00720C1E" w:rsidP="00CB1FB1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8D5CCB">
              <w:rPr>
                <w:rFonts w:ascii="Arial" w:eastAsia="Times New Roman" w:hAnsi="Arial" w:cs="Arial"/>
                <w:b/>
                <w:color w:val="000000" w:themeColor="text1"/>
              </w:rPr>
              <w:t>Comments/Suggestions:</w:t>
            </w:r>
          </w:p>
        </w:tc>
      </w:tr>
      <w:tr w:rsidR="00720C1E" w:rsidRPr="008D5CCB" w14:paraId="0FA8A152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2B18A7E3" w14:textId="77777777" w:rsidR="00720C1E" w:rsidRPr="008D5CCB" w:rsidRDefault="00720C1E" w:rsidP="00CB1FB1">
            <w:pPr>
              <w:spacing w:after="0"/>
              <w:rPr>
                <w:rFonts w:ascii="Arial" w:eastAsia="Times New Roman" w:hAnsi="Arial" w:cs="Arial"/>
                <w:bCs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6BED74D9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533E4BE4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53417D43" w14:textId="77777777" w:rsidR="00720C1E" w:rsidRPr="008D5CCB" w:rsidRDefault="00720C1E" w:rsidP="00CB1FB1">
            <w:pPr>
              <w:spacing w:after="0"/>
              <w:rPr>
                <w:rFonts w:ascii="Arial" w:eastAsia="Times New Roman" w:hAnsi="Arial" w:cs="Arial"/>
                <w:bCs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126F4F34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1589F11B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71213F10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237D35E9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6A46FFDE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67F35AE5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7DF2E4F8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4E222758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40D2D891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73CB023F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6FD5CACD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0F4C2992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77E38E44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73C0F282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77D1FD4D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4DEF634A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52682727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4C246341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2B00A289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</w:tbl>
    <w:p w14:paraId="00B2E4A7" w14:textId="77777777" w:rsidR="00720C1E" w:rsidRPr="00B24291" w:rsidRDefault="00720C1E" w:rsidP="00720C1E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</w:p>
    <w:p w14:paraId="793D7FD4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 w:rsidRPr="00B24291">
        <w:rPr>
          <w:rFonts w:ascii="Arial" w:eastAsia="Times New Roman" w:hAnsi="Arial" w:cs="Arial"/>
          <w:b/>
          <w:color w:val="000000" w:themeColor="text1"/>
        </w:rPr>
        <w:lastRenderedPageBreak/>
        <w:t>Final Recommendation:</w:t>
      </w:r>
    </w:p>
    <w:p w14:paraId="475DEE83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</w:p>
    <w:p w14:paraId="7993F339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  <w:r w:rsidRPr="00B24291">
        <w:rPr>
          <w:rFonts w:ascii="Arial" w:eastAsia="Times New Roman" w:hAnsi="Arial" w:cs="Arial"/>
          <w:color w:val="000000" w:themeColor="text1"/>
        </w:rPr>
        <w:tab/>
        <w:t>The thesis proposal is</w:t>
      </w:r>
    </w:p>
    <w:p w14:paraId="3BE6D788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21E73FC5" w14:textId="1DACF789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-1337689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Approved without revision</w:t>
      </w:r>
    </w:p>
    <w:p w14:paraId="3F86275B" w14:textId="5B421413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16492476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Approved with minor revision(s)</w:t>
      </w:r>
    </w:p>
    <w:p w14:paraId="18A0B024" w14:textId="12CD98C1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12010539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Approved with major revision(s)</w:t>
      </w:r>
    </w:p>
    <w:p w14:paraId="67922600" w14:textId="664ACCE1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898325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Not approved/No Grade</w:t>
      </w:r>
    </w:p>
    <w:p w14:paraId="6CC8AE6E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69D8A965" w14:textId="77777777" w:rsidR="00E32443" w:rsidRPr="00B24291" w:rsidRDefault="00E32443" w:rsidP="00E32443">
      <w:pPr>
        <w:spacing w:after="0"/>
        <w:jc w:val="both"/>
        <w:rPr>
          <w:rFonts w:ascii="Arial" w:hAnsi="Arial" w:cs="Arial"/>
          <w:color w:val="000000" w:themeColor="text1"/>
        </w:rPr>
      </w:pPr>
      <w:r w:rsidRPr="00B24291">
        <w:rPr>
          <w:rFonts w:ascii="Arial" w:hAnsi="Arial" w:cs="Arial"/>
          <w:color w:val="000000" w:themeColor="text1"/>
        </w:rPr>
        <w:t>NOTE: This evaluation tool must be signed by the panel member and submitted to the Research Course Facilitator after the defense.</w:t>
      </w:r>
    </w:p>
    <w:p w14:paraId="37E77636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45AECC62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5DE3B27A" w14:textId="77777777" w:rsidR="00E32443" w:rsidRPr="00B24291" w:rsidRDefault="00000000" w:rsidP="00E32443">
      <w:pPr>
        <w:spacing w:after="0"/>
        <w:jc w:val="center"/>
        <w:rPr>
          <w:rFonts w:ascii="Arial" w:hAnsi="Arial" w:cs="Arial"/>
          <w:b/>
          <w:i/>
          <w:noProof/>
          <w:color w:val="000000" w:themeColor="text1"/>
        </w:rPr>
      </w:pPr>
      <w:sdt>
        <w:sdtPr>
          <w:rPr>
            <w:rFonts w:ascii="Arial" w:hAnsi="Arial" w:cs="Arial"/>
            <w:b/>
            <w:i/>
            <w:noProof/>
            <w:color w:val="000000" w:themeColor="text1"/>
            <w:lang w:val="en-PH"/>
          </w:rPr>
          <w:id w:val="1433018904"/>
          <w:placeholder>
            <w:docPart w:val="D5F3E4A512F74784A737CE374D115EEA"/>
          </w:placeholder>
          <w:text/>
        </w:sdtPr>
        <w:sdtContent>
          <w:r w:rsidR="00E32443" w:rsidRPr="00B24291">
            <w:rPr>
              <w:rFonts w:ascii="Arial" w:eastAsiaTheme="minorEastAsia" w:hAnsi="Arial" w:cs="Arial"/>
              <w:b/>
              <w:color w:val="000000" w:themeColor="text1"/>
              <w:szCs w:val="24"/>
            </w:rPr>
            <w:t>Nelmar E. Radam</w:t>
          </w:r>
        </w:sdtContent>
      </w:sdt>
    </w:p>
    <w:p w14:paraId="0342DB39" w14:textId="5451C0BB" w:rsidR="00E32443" w:rsidRPr="00B24291" w:rsidRDefault="00E32443" w:rsidP="00E32443">
      <w:pPr>
        <w:spacing w:after="0"/>
        <w:jc w:val="center"/>
        <w:rPr>
          <w:rFonts w:ascii="Arial" w:hAnsi="Arial" w:cs="Arial"/>
          <w:b/>
          <w:i/>
          <w:noProof/>
          <w:color w:val="000000" w:themeColor="text1"/>
        </w:rPr>
      </w:pPr>
      <w:r w:rsidRPr="00B24291">
        <w:rPr>
          <w:rFonts w:ascii="Arial" w:hAnsi="Arial" w:cs="Arial"/>
          <w:b/>
          <w:noProof/>
          <w:color w:val="000000" w:themeColor="text1"/>
        </w:rPr>
        <w:t>Oral Panel Member's Signature Over Printed Name</w:t>
      </w:r>
    </w:p>
    <w:sectPr w:rsidR="00E32443" w:rsidRPr="00B24291" w:rsidSect="00FA0E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31A77" w14:textId="77777777" w:rsidR="00295119" w:rsidRDefault="00295119" w:rsidP="00BF73F8">
      <w:pPr>
        <w:spacing w:after="0" w:line="240" w:lineRule="auto"/>
      </w:pPr>
      <w:r>
        <w:separator/>
      </w:r>
    </w:p>
  </w:endnote>
  <w:endnote w:type="continuationSeparator" w:id="0">
    <w:p w14:paraId="7E87F226" w14:textId="77777777" w:rsidR="00295119" w:rsidRDefault="00295119" w:rsidP="00BF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391B" w14:textId="77777777" w:rsidR="00B40FCB" w:rsidRDefault="00B40F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0B261" w14:textId="091F4B9E" w:rsidR="00FA0E9D" w:rsidRDefault="00FA0E9D" w:rsidP="00FA0E9D">
    <w:pPr>
      <w:pStyle w:val="Footer"/>
    </w:pPr>
  </w:p>
  <w:p w14:paraId="0B4606A3" w14:textId="77777777" w:rsidR="00FA0E9D" w:rsidRDefault="00FA0E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6683B" w14:textId="77777777" w:rsidR="000D0D42" w:rsidRDefault="000D0D42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84864" behindDoc="0" locked="0" layoutInCell="1" allowOverlap="1" wp14:anchorId="16F9A077" wp14:editId="1AEC1279">
              <wp:simplePos x="0" y="0"/>
              <wp:positionH relativeFrom="page">
                <wp:posOffset>-38100</wp:posOffset>
              </wp:positionH>
              <wp:positionV relativeFrom="page">
                <wp:posOffset>9249410</wp:posOffset>
              </wp:positionV>
              <wp:extent cx="7850505" cy="0"/>
              <wp:effectExtent l="0" t="19050" r="55245" b="38100"/>
              <wp:wrapNone/>
              <wp:docPr id="248" name="Straight Connector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50505" cy="0"/>
                      </a:xfrm>
                      <a:prstGeom prst="line">
                        <a:avLst/>
                      </a:prstGeom>
                      <a:ln w="50800" cmpd="dbl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66D606" id="Straight Connector 248" o:spid="_x0000_s1026" style="position:absolute;flip:y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-3pt,728.3pt" to="615.15pt,7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" strokecolor="#c00000" strokeweight="4pt">
              <v:stroke linestyle="thinThin" joinstyle="miter"/>
              <o:lock v:ext="edit" shapetype="f"/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B4568" w14:textId="77777777" w:rsidR="00295119" w:rsidRDefault="00295119" w:rsidP="00BF73F8">
      <w:pPr>
        <w:spacing w:after="0" w:line="240" w:lineRule="auto"/>
      </w:pPr>
      <w:r>
        <w:separator/>
      </w:r>
    </w:p>
  </w:footnote>
  <w:footnote w:type="continuationSeparator" w:id="0">
    <w:p w14:paraId="49636374" w14:textId="77777777" w:rsidR="00295119" w:rsidRDefault="00295119" w:rsidP="00BF7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9EF73" w14:textId="77777777" w:rsidR="00B40FCB" w:rsidRDefault="00B40F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5D755" w14:textId="77777777" w:rsidR="00FA0E9D" w:rsidRPr="00AB7AEC" w:rsidRDefault="00FA0E9D" w:rsidP="00FA0E9D">
    <w:pPr>
      <w:pStyle w:val="NoSpacing"/>
      <w:jc w:val="center"/>
      <w:rPr>
        <w:rFonts w:ascii="Arial" w:hAnsi="Arial" w:cs="Arial"/>
        <w:b/>
        <w:color w:val="943634"/>
        <w:sz w:val="24"/>
        <w:szCs w:val="40"/>
      </w:rPr>
    </w:pPr>
    <w:r w:rsidRPr="00AB7AEC">
      <w:rPr>
        <w:rFonts w:ascii="Arial" w:hAnsi="Arial" w:cs="Arial"/>
        <w:b/>
        <w:noProof/>
        <w:color w:val="943634"/>
        <w:sz w:val="24"/>
        <w:szCs w:val="40"/>
      </w:rPr>
      <w:drawing>
        <wp:anchor distT="0" distB="0" distL="114300" distR="114300" simplePos="0" relativeHeight="251694080" behindDoc="0" locked="0" layoutInCell="1" allowOverlap="1" wp14:anchorId="3B556BF5" wp14:editId="571B6BA5">
          <wp:simplePos x="0" y="0"/>
          <wp:positionH relativeFrom="margin">
            <wp:posOffset>7370</wp:posOffset>
          </wp:positionH>
          <wp:positionV relativeFrom="paragraph">
            <wp:posOffset>76200</wp:posOffset>
          </wp:positionV>
          <wp:extent cx="676275" cy="676275"/>
          <wp:effectExtent l="0" t="0" r="9525" b="9525"/>
          <wp:wrapNone/>
          <wp:docPr id="2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E29F22" w14:textId="77777777" w:rsidR="00FA0E9D" w:rsidRPr="006C4537" w:rsidRDefault="00FA0E9D" w:rsidP="00FA0E9D">
    <w:pPr>
      <w:pStyle w:val="NoSpacing"/>
      <w:ind w:left="1260"/>
      <w:rPr>
        <w:rFonts w:ascii="Arial" w:hAnsi="Arial" w:cs="Arial"/>
        <w:b/>
        <w:color w:val="943634"/>
        <w:sz w:val="30"/>
        <w:szCs w:val="30"/>
      </w:rPr>
    </w:pPr>
    <w:r w:rsidRPr="006C4537">
      <w:rPr>
        <w:rFonts w:ascii="Arial" w:hAnsi="Arial" w:cs="Arial"/>
        <w:b/>
        <w:color w:val="943634"/>
        <w:sz w:val="30"/>
        <w:szCs w:val="30"/>
      </w:rPr>
      <w:t>Colegio de San Gabriel Arcangel, Inc.</w:t>
    </w:r>
    <w:r w:rsidRPr="006C4537">
      <w:rPr>
        <w:rFonts w:ascii="Arial" w:hAnsi="Arial" w:cs="Arial"/>
        <w:noProof/>
        <w:color w:val="000000" w:themeColor="text1"/>
        <w:sz w:val="30"/>
        <w:szCs w:val="30"/>
        <w:lang w:val="fil-PH" w:eastAsia="fil-PH"/>
      </w:rPr>
      <w:t xml:space="preserve"> </w:t>
    </w:r>
  </w:p>
  <w:p w14:paraId="4BFFD197" w14:textId="77777777" w:rsidR="00FA0E9D" w:rsidRPr="006C4537" w:rsidRDefault="00FA0E9D" w:rsidP="00FA0E9D">
    <w:pPr>
      <w:pStyle w:val="NoSpacing"/>
      <w:ind w:left="1260"/>
      <w:rPr>
        <w:rFonts w:ascii="Arial" w:hAnsi="Arial" w:cs="Arial"/>
        <w:b/>
        <w:sz w:val="18"/>
        <w:szCs w:val="20"/>
      </w:rPr>
    </w:pPr>
    <w:r w:rsidRPr="006C4537">
      <w:rPr>
        <w:rFonts w:ascii="Arial" w:hAnsi="Arial" w:cs="Arial"/>
        <w:b/>
        <w:sz w:val="18"/>
        <w:szCs w:val="20"/>
      </w:rPr>
      <w:t>Founded 1993</w:t>
    </w:r>
  </w:p>
  <w:p w14:paraId="3018599C" w14:textId="77777777" w:rsidR="00FA0E9D" w:rsidRDefault="00FA0E9D" w:rsidP="00FA0E9D">
    <w:pPr>
      <w:pStyle w:val="NoSpacing"/>
      <w:ind w:left="1260"/>
      <w:rPr>
        <w:rFonts w:ascii="Arial" w:hAnsi="Arial" w:cs="Arial"/>
        <w:sz w:val="16"/>
        <w:szCs w:val="16"/>
      </w:rPr>
    </w:pPr>
    <w:r w:rsidRPr="006C4537">
      <w:rPr>
        <w:rFonts w:ascii="Arial" w:hAnsi="Arial" w:cs="Arial"/>
        <w:sz w:val="16"/>
        <w:szCs w:val="16"/>
      </w:rPr>
      <w:t>City of San Jose del Monte, Bulacan, Philippines</w:t>
    </w:r>
  </w:p>
  <w:p w14:paraId="313281A7" w14:textId="7326912C" w:rsidR="00FA0E9D" w:rsidRDefault="00C76053" w:rsidP="00FA0E9D">
    <w:pPr>
      <w:pStyle w:val="NoSpacing"/>
      <w:rPr>
        <w:rFonts w:ascii="Arial" w:hAnsi="Arial" w:cs="Arial"/>
        <w:sz w:val="24"/>
        <w:szCs w:val="16"/>
      </w:rPr>
    </w:pPr>
    <w:r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99200" behindDoc="1" locked="1" layoutInCell="1" allowOverlap="1" wp14:anchorId="18DFE222" wp14:editId="0037E49F">
          <wp:simplePos x="0" y="0"/>
          <wp:positionH relativeFrom="column">
            <wp:posOffset>-1478280</wp:posOffset>
          </wp:positionH>
          <wp:positionV relativeFrom="page">
            <wp:posOffset>1261110</wp:posOffset>
          </wp:positionV>
          <wp:extent cx="7964170" cy="8064500"/>
          <wp:effectExtent l="0" t="0" r="0" b="0"/>
          <wp:wrapNone/>
          <wp:docPr id="999626437" name="Picture 999626437" descr="Graphical user interfac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9626437" name="Picture 999626437" descr="Graphical user interface&#10;&#10;Description automatically generated with medium confidenc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964170" cy="806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A49E2F" w14:textId="2FBD3822" w:rsidR="00FA0E9D" w:rsidRPr="006C4537" w:rsidRDefault="00FA0E9D" w:rsidP="00FA0E9D">
    <w:pPr>
      <w:pStyle w:val="NoSpacing"/>
      <w:rPr>
        <w:rFonts w:ascii="Arial" w:hAnsi="Arial" w:cs="Arial"/>
        <w:sz w:val="24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02511" w14:textId="77777777" w:rsidR="00E32443" w:rsidRPr="00AB7AEC" w:rsidRDefault="00E32443" w:rsidP="00E32443">
    <w:pPr>
      <w:pStyle w:val="NoSpacing"/>
      <w:jc w:val="center"/>
      <w:rPr>
        <w:rFonts w:ascii="Arial" w:hAnsi="Arial" w:cs="Arial"/>
        <w:b/>
        <w:color w:val="943634"/>
        <w:sz w:val="24"/>
        <w:szCs w:val="40"/>
      </w:rPr>
    </w:pPr>
    <w:r w:rsidRPr="00AB7AEC">
      <w:rPr>
        <w:rFonts w:ascii="Arial" w:hAnsi="Arial" w:cs="Arial"/>
        <w:b/>
        <w:noProof/>
        <w:color w:val="943634"/>
        <w:sz w:val="24"/>
        <w:szCs w:val="40"/>
      </w:rPr>
      <w:drawing>
        <wp:anchor distT="0" distB="0" distL="114300" distR="114300" simplePos="0" relativeHeight="251688960" behindDoc="0" locked="0" layoutInCell="1" allowOverlap="1" wp14:anchorId="568B7AB9" wp14:editId="3FEFF9BA">
          <wp:simplePos x="0" y="0"/>
          <wp:positionH relativeFrom="margin">
            <wp:posOffset>7370</wp:posOffset>
          </wp:positionH>
          <wp:positionV relativeFrom="paragraph">
            <wp:posOffset>76200</wp:posOffset>
          </wp:positionV>
          <wp:extent cx="676275" cy="676275"/>
          <wp:effectExtent l="0" t="0" r="9525" b="9525"/>
          <wp:wrapNone/>
          <wp:docPr id="14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AAE3F9" w14:textId="77777777" w:rsidR="00E32443" w:rsidRPr="006C4537" w:rsidRDefault="00E32443" w:rsidP="00E32443">
    <w:pPr>
      <w:pStyle w:val="NoSpacing"/>
      <w:ind w:left="1260"/>
      <w:rPr>
        <w:rFonts w:ascii="Arial" w:hAnsi="Arial" w:cs="Arial"/>
        <w:b/>
        <w:color w:val="943634"/>
        <w:sz w:val="30"/>
        <w:szCs w:val="30"/>
      </w:rPr>
    </w:pPr>
    <w:r w:rsidRPr="006C4537">
      <w:rPr>
        <w:rFonts w:ascii="Arial" w:hAnsi="Arial" w:cs="Arial"/>
        <w:b/>
        <w:color w:val="943634"/>
        <w:sz w:val="30"/>
        <w:szCs w:val="30"/>
      </w:rPr>
      <w:t>Colegio de San Gabriel Arcangel, Inc.</w:t>
    </w:r>
    <w:r w:rsidRPr="006C4537">
      <w:rPr>
        <w:rFonts w:ascii="Arial" w:hAnsi="Arial" w:cs="Arial"/>
        <w:noProof/>
        <w:color w:val="000000" w:themeColor="text1"/>
        <w:sz w:val="30"/>
        <w:szCs w:val="30"/>
        <w:lang w:val="fil-PH" w:eastAsia="fil-PH"/>
      </w:rPr>
      <w:t xml:space="preserve"> </w:t>
    </w:r>
  </w:p>
  <w:p w14:paraId="42F8CFC0" w14:textId="77777777" w:rsidR="00E32443" w:rsidRPr="006C4537" w:rsidRDefault="00E32443" w:rsidP="00E32443">
    <w:pPr>
      <w:pStyle w:val="NoSpacing"/>
      <w:ind w:left="1260"/>
      <w:rPr>
        <w:rFonts w:ascii="Arial" w:hAnsi="Arial" w:cs="Arial"/>
        <w:b/>
        <w:sz w:val="18"/>
        <w:szCs w:val="20"/>
      </w:rPr>
    </w:pPr>
    <w:r w:rsidRPr="006C4537">
      <w:rPr>
        <w:rFonts w:ascii="Arial" w:hAnsi="Arial" w:cs="Arial"/>
        <w:b/>
        <w:sz w:val="18"/>
        <w:szCs w:val="20"/>
      </w:rPr>
      <w:t>Founded 1993</w:t>
    </w:r>
  </w:p>
  <w:p w14:paraId="5E46E22C" w14:textId="77777777" w:rsidR="00E32443" w:rsidRDefault="00E32443" w:rsidP="00E32443">
    <w:pPr>
      <w:pStyle w:val="NoSpacing"/>
      <w:ind w:left="1260"/>
      <w:rPr>
        <w:rFonts w:ascii="Arial" w:hAnsi="Arial" w:cs="Arial"/>
        <w:sz w:val="16"/>
        <w:szCs w:val="16"/>
      </w:rPr>
    </w:pPr>
    <w:r w:rsidRPr="006C4537">
      <w:rPr>
        <w:rFonts w:ascii="Arial" w:hAnsi="Arial" w:cs="Arial"/>
        <w:sz w:val="16"/>
        <w:szCs w:val="16"/>
      </w:rPr>
      <w:t>City of San Jose del Monte, Bulacan, Philippines</w:t>
    </w:r>
  </w:p>
  <w:p w14:paraId="605FA1A0" w14:textId="77777777" w:rsidR="00E32443" w:rsidRDefault="00E32443" w:rsidP="00E32443">
    <w:pPr>
      <w:pStyle w:val="NoSpacing"/>
      <w:rPr>
        <w:rFonts w:ascii="Arial" w:hAnsi="Arial" w:cs="Arial"/>
        <w:sz w:val="24"/>
        <w:szCs w:val="1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89984" behindDoc="0" locked="0" layoutInCell="1" allowOverlap="1" wp14:anchorId="744C2B56" wp14:editId="6D8D681F">
              <wp:simplePos x="0" y="0"/>
              <wp:positionH relativeFrom="page">
                <wp:posOffset>-104775</wp:posOffset>
              </wp:positionH>
              <wp:positionV relativeFrom="page">
                <wp:posOffset>1284605</wp:posOffset>
              </wp:positionV>
              <wp:extent cx="7903210" cy="0"/>
              <wp:effectExtent l="0" t="19050" r="40640" b="3810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903210" cy="0"/>
                      </a:xfrm>
                      <a:prstGeom prst="line">
                        <a:avLst/>
                      </a:prstGeom>
                      <a:ln w="50800" cmpd="dbl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7C83D4" id="Straight Connector 4" o:spid="_x0000_s1026" style="position:absolute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-8.25pt,101.15pt" to="614.05pt,1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" strokecolor="#c00000" strokeweight="4pt">
              <v:stroke linestyle="thinThin" joinstyle="miter"/>
              <o:lock v:ext="edit" shapetype="f"/>
              <w10:wrap anchorx="page" anchory="page"/>
            </v:line>
          </w:pict>
        </mc:Fallback>
      </mc:AlternateContent>
    </w:r>
  </w:p>
  <w:p w14:paraId="4FC869B1" w14:textId="77777777" w:rsidR="00E32443" w:rsidRPr="006C4537" w:rsidRDefault="00E32443" w:rsidP="00E32443">
    <w:pPr>
      <w:pStyle w:val="NoSpacing"/>
      <w:rPr>
        <w:rFonts w:ascii="Arial" w:hAnsi="Arial" w:cs="Arial"/>
        <w:sz w:val="24"/>
        <w:szCs w:val="16"/>
      </w:rPr>
    </w:pPr>
    <w:r>
      <w:rPr>
        <w:noProof/>
      </w:rPr>
      <mc:AlternateContent>
        <mc:Choice Requires="wps">
          <w:drawing>
            <wp:anchor distT="0" distB="0" distL="114298" distR="114298" simplePos="0" relativeHeight="251686912" behindDoc="0" locked="0" layoutInCell="1" allowOverlap="1" wp14:anchorId="67F88CDF" wp14:editId="45413335">
              <wp:simplePos x="0" y="0"/>
              <wp:positionH relativeFrom="margin">
                <wp:posOffset>1581149</wp:posOffset>
              </wp:positionH>
              <wp:positionV relativeFrom="margin">
                <wp:posOffset>3846830</wp:posOffset>
              </wp:positionV>
              <wp:extent cx="7955280" cy="0"/>
              <wp:effectExtent l="0" t="3981450" r="0" b="396240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5400000" flipV="1">
                        <a:off x="0" y="0"/>
                        <a:ext cx="79552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22D94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124.5pt;margin-top:302.9pt;width:626.4pt;height:0;rotation:-90;flip:y;z-index:251686912;visibility:visible;mso-wrap-style:square;mso-width-percent:0;mso-height-percent:0;mso-wrap-distance-left:3.17494mm;mso-wrap-distance-top:0;mso-wrap-distance-right:3.17494mm;mso-wrap-distance-bottom:0;mso-position-horizontal:absolute;mso-position-horizontal-relative:margin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">
              <v:stroke dashstyle="longDash"/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87936" behindDoc="0" locked="0" layoutInCell="1" allowOverlap="1" wp14:anchorId="71565D2E" wp14:editId="1941A141">
              <wp:simplePos x="0" y="0"/>
              <wp:positionH relativeFrom="margin">
                <wp:posOffset>-4091941</wp:posOffset>
              </wp:positionH>
              <wp:positionV relativeFrom="margin">
                <wp:posOffset>3846830</wp:posOffset>
              </wp:positionV>
              <wp:extent cx="7955280" cy="0"/>
              <wp:effectExtent l="0" t="3981450" r="0" b="396240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5400000">
                        <a:off x="0" y="0"/>
                        <a:ext cx="79552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7F964D" id="Straight Arrow Connector 2" o:spid="_x0000_s1026" type="#_x0000_t32" style="position:absolute;margin-left:-322.2pt;margin-top:302.9pt;width:626.4pt;height:0;rotation:90;z-index:251687936;visibility:visible;mso-wrap-style:square;mso-width-percent:0;mso-height-percent:0;mso-wrap-distance-left:3.17494mm;mso-wrap-distance-top:0;mso-wrap-distance-right:3.17494mm;mso-wrap-distance-bottom:0;mso-position-horizontal:absolute;mso-position-horizontal-relative:margin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">
              <v:stroke dashstyle="longDash"/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4766"/>
    <w:multiLevelType w:val="hybridMultilevel"/>
    <w:tmpl w:val="D466C5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0FD6"/>
    <w:multiLevelType w:val="hybridMultilevel"/>
    <w:tmpl w:val="7B166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81F96"/>
    <w:multiLevelType w:val="hybridMultilevel"/>
    <w:tmpl w:val="61964EAE"/>
    <w:lvl w:ilvl="0" w:tplc="40CAE16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48B78A9"/>
    <w:multiLevelType w:val="hybridMultilevel"/>
    <w:tmpl w:val="85A47274"/>
    <w:lvl w:ilvl="0" w:tplc="D68E84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AF5F1D"/>
    <w:multiLevelType w:val="hybridMultilevel"/>
    <w:tmpl w:val="C930C6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EE5E4D"/>
    <w:multiLevelType w:val="hybridMultilevel"/>
    <w:tmpl w:val="C930C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0F1F70"/>
    <w:multiLevelType w:val="hybridMultilevel"/>
    <w:tmpl w:val="4B76556A"/>
    <w:lvl w:ilvl="0" w:tplc="63702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525511"/>
    <w:multiLevelType w:val="hybridMultilevel"/>
    <w:tmpl w:val="84B6C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822537"/>
    <w:multiLevelType w:val="hybridMultilevel"/>
    <w:tmpl w:val="57E44ADC"/>
    <w:lvl w:ilvl="0" w:tplc="ED3489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64665F"/>
    <w:multiLevelType w:val="hybridMultilevel"/>
    <w:tmpl w:val="31C48774"/>
    <w:lvl w:ilvl="0" w:tplc="CCBE2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99677D2"/>
    <w:multiLevelType w:val="hybridMultilevel"/>
    <w:tmpl w:val="67DA9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215312"/>
    <w:multiLevelType w:val="hybridMultilevel"/>
    <w:tmpl w:val="376A58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E778EE"/>
    <w:multiLevelType w:val="hybridMultilevel"/>
    <w:tmpl w:val="DAE289E8"/>
    <w:lvl w:ilvl="0" w:tplc="716256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E0D49D9"/>
    <w:multiLevelType w:val="hybridMultilevel"/>
    <w:tmpl w:val="BF70A170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E307C81"/>
    <w:multiLevelType w:val="hybridMultilevel"/>
    <w:tmpl w:val="8D0ED5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B11C71"/>
    <w:multiLevelType w:val="hybridMultilevel"/>
    <w:tmpl w:val="67DA9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CA6F1E"/>
    <w:multiLevelType w:val="hybridMultilevel"/>
    <w:tmpl w:val="AA82EC52"/>
    <w:lvl w:ilvl="0" w:tplc="1E1A4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3DA51D7"/>
    <w:multiLevelType w:val="hybridMultilevel"/>
    <w:tmpl w:val="E5626AFE"/>
    <w:lvl w:ilvl="0" w:tplc="BE6228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145113C9"/>
    <w:multiLevelType w:val="multilevel"/>
    <w:tmpl w:val="82043E0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14C20BD5"/>
    <w:multiLevelType w:val="hybridMultilevel"/>
    <w:tmpl w:val="8AC87D62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5731B2A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578CB"/>
    <w:multiLevelType w:val="hybridMultilevel"/>
    <w:tmpl w:val="C84CA4FA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D202C3"/>
    <w:multiLevelType w:val="multilevel"/>
    <w:tmpl w:val="679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04CB9"/>
    <w:multiLevelType w:val="hybridMultilevel"/>
    <w:tmpl w:val="2D0EDC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237F45"/>
    <w:multiLevelType w:val="hybridMultilevel"/>
    <w:tmpl w:val="8E8052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25675C"/>
    <w:multiLevelType w:val="hybridMultilevel"/>
    <w:tmpl w:val="F0B62C9C"/>
    <w:lvl w:ilvl="0" w:tplc="63CCE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92F51D0"/>
    <w:multiLevelType w:val="hybridMultilevel"/>
    <w:tmpl w:val="BAD40E90"/>
    <w:lvl w:ilvl="0" w:tplc="4114F500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27" w15:restartNumberingAfterBreak="0">
    <w:nsid w:val="1A2E1673"/>
    <w:multiLevelType w:val="hybridMultilevel"/>
    <w:tmpl w:val="C9E049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A8763FD"/>
    <w:multiLevelType w:val="hybridMultilevel"/>
    <w:tmpl w:val="A4EC6DCE"/>
    <w:lvl w:ilvl="0" w:tplc="F32C8CD0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1ABE1C92"/>
    <w:multiLevelType w:val="multilevel"/>
    <w:tmpl w:val="8A4050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0" w15:restartNumberingAfterBreak="0">
    <w:nsid w:val="1AFB444F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C20FCF"/>
    <w:multiLevelType w:val="hybridMultilevel"/>
    <w:tmpl w:val="B0703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C006F2D"/>
    <w:multiLevelType w:val="hybridMultilevel"/>
    <w:tmpl w:val="D60660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E833174"/>
    <w:multiLevelType w:val="hybridMultilevel"/>
    <w:tmpl w:val="34D8A93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F176E3C"/>
    <w:multiLevelType w:val="hybridMultilevel"/>
    <w:tmpl w:val="D988CE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1F5F359A"/>
    <w:multiLevelType w:val="hybridMultilevel"/>
    <w:tmpl w:val="184C76E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F9C5B34"/>
    <w:multiLevelType w:val="hybridMultilevel"/>
    <w:tmpl w:val="6F08F1B4"/>
    <w:lvl w:ilvl="0" w:tplc="1D9429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FE4273F"/>
    <w:multiLevelType w:val="hybridMultilevel"/>
    <w:tmpl w:val="34A630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F631ED"/>
    <w:multiLevelType w:val="hybridMultilevel"/>
    <w:tmpl w:val="D988CE3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221D5E0E"/>
    <w:multiLevelType w:val="hybridMultilevel"/>
    <w:tmpl w:val="01C8B7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4C40C4"/>
    <w:multiLevelType w:val="hybridMultilevel"/>
    <w:tmpl w:val="7DF6BCAE"/>
    <w:lvl w:ilvl="0" w:tplc="8F66D6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89505C"/>
    <w:multiLevelType w:val="hybridMultilevel"/>
    <w:tmpl w:val="A748FB3E"/>
    <w:lvl w:ilvl="0" w:tplc="2472AB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5210FFC"/>
    <w:multiLevelType w:val="multilevel"/>
    <w:tmpl w:val="69A672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43" w15:restartNumberingAfterBreak="0">
    <w:nsid w:val="25E04B14"/>
    <w:multiLevelType w:val="hybridMultilevel"/>
    <w:tmpl w:val="6308B738"/>
    <w:lvl w:ilvl="0" w:tplc="33E8DC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78601C8"/>
    <w:multiLevelType w:val="hybridMultilevel"/>
    <w:tmpl w:val="18A26A22"/>
    <w:lvl w:ilvl="0" w:tplc="4470DA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7B21DDA"/>
    <w:multiLevelType w:val="hybridMultilevel"/>
    <w:tmpl w:val="D352AD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8371224"/>
    <w:multiLevelType w:val="hybridMultilevel"/>
    <w:tmpl w:val="1952C026"/>
    <w:lvl w:ilvl="0" w:tplc="BE30B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8FD1B78"/>
    <w:multiLevelType w:val="hybridMultilevel"/>
    <w:tmpl w:val="4C5256B0"/>
    <w:lvl w:ilvl="0" w:tplc="85CEA1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BC61396"/>
    <w:multiLevelType w:val="hybridMultilevel"/>
    <w:tmpl w:val="6A4413DA"/>
    <w:lvl w:ilvl="0" w:tplc="9C9A53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2C3705A0"/>
    <w:multiLevelType w:val="hybridMultilevel"/>
    <w:tmpl w:val="98905A88"/>
    <w:lvl w:ilvl="0" w:tplc="D6CCF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2CF9080B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2D1B2DA2"/>
    <w:multiLevelType w:val="hybridMultilevel"/>
    <w:tmpl w:val="C84CA4FA"/>
    <w:lvl w:ilvl="0" w:tplc="4880C6E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EE1373C"/>
    <w:multiLevelType w:val="hybridMultilevel"/>
    <w:tmpl w:val="AE824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0B07F88"/>
    <w:multiLevelType w:val="hybridMultilevel"/>
    <w:tmpl w:val="FD5E98AA"/>
    <w:lvl w:ilvl="0" w:tplc="C9CC10AC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0CB078C"/>
    <w:multiLevelType w:val="hybridMultilevel"/>
    <w:tmpl w:val="1FB002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1634DF2"/>
    <w:multiLevelType w:val="hybridMultilevel"/>
    <w:tmpl w:val="EB884FB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2FA5587"/>
    <w:multiLevelType w:val="hybridMultilevel"/>
    <w:tmpl w:val="56101FF0"/>
    <w:lvl w:ilvl="0" w:tplc="F6C2F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4C827A9"/>
    <w:multiLevelType w:val="hybridMultilevel"/>
    <w:tmpl w:val="02361E42"/>
    <w:lvl w:ilvl="0" w:tplc="4D227C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34D64623"/>
    <w:multiLevelType w:val="multilevel"/>
    <w:tmpl w:val="725A7EF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59" w15:restartNumberingAfterBreak="0">
    <w:nsid w:val="34F844D0"/>
    <w:multiLevelType w:val="hybridMultilevel"/>
    <w:tmpl w:val="E2EC1564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35610C0A"/>
    <w:multiLevelType w:val="hybridMultilevel"/>
    <w:tmpl w:val="A49C5EA8"/>
    <w:lvl w:ilvl="0" w:tplc="5E04164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381964FA"/>
    <w:multiLevelType w:val="hybridMultilevel"/>
    <w:tmpl w:val="C9A0876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388331F1"/>
    <w:multiLevelType w:val="multilevel"/>
    <w:tmpl w:val="AA18F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3" w15:restartNumberingAfterBreak="0">
    <w:nsid w:val="3908283D"/>
    <w:multiLevelType w:val="hybridMultilevel"/>
    <w:tmpl w:val="E8D84A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FE0CC9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756138"/>
    <w:multiLevelType w:val="hybridMultilevel"/>
    <w:tmpl w:val="EC50673A"/>
    <w:lvl w:ilvl="0" w:tplc="0686A3D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6" w15:restartNumberingAfterBreak="0">
    <w:nsid w:val="3AFE747D"/>
    <w:multiLevelType w:val="hybridMultilevel"/>
    <w:tmpl w:val="75246CC6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C9F6510"/>
    <w:multiLevelType w:val="hybridMultilevel"/>
    <w:tmpl w:val="EA44C632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17" w:hanging="360"/>
      </w:pPr>
    </w:lvl>
    <w:lvl w:ilvl="2" w:tplc="FFFFFFFF" w:tentative="1">
      <w:start w:val="1"/>
      <w:numFmt w:val="lowerRoman"/>
      <w:lvlText w:val="%3."/>
      <w:lvlJc w:val="right"/>
      <w:pPr>
        <w:ind w:left="2137" w:hanging="180"/>
      </w:pPr>
    </w:lvl>
    <w:lvl w:ilvl="3" w:tplc="FFFFFFFF" w:tentative="1">
      <w:start w:val="1"/>
      <w:numFmt w:val="decimal"/>
      <w:lvlText w:val="%4."/>
      <w:lvlJc w:val="left"/>
      <w:pPr>
        <w:ind w:left="2857" w:hanging="360"/>
      </w:pPr>
    </w:lvl>
    <w:lvl w:ilvl="4" w:tplc="FFFFFFFF" w:tentative="1">
      <w:start w:val="1"/>
      <w:numFmt w:val="lowerLetter"/>
      <w:lvlText w:val="%5."/>
      <w:lvlJc w:val="left"/>
      <w:pPr>
        <w:ind w:left="3577" w:hanging="360"/>
      </w:pPr>
    </w:lvl>
    <w:lvl w:ilvl="5" w:tplc="FFFFFFFF" w:tentative="1">
      <w:start w:val="1"/>
      <w:numFmt w:val="lowerRoman"/>
      <w:lvlText w:val="%6."/>
      <w:lvlJc w:val="right"/>
      <w:pPr>
        <w:ind w:left="4297" w:hanging="180"/>
      </w:pPr>
    </w:lvl>
    <w:lvl w:ilvl="6" w:tplc="FFFFFFFF" w:tentative="1">
      <w:start w:val="1"/>
      <w:numFmt w:val="decimal"/>
      <w:lvlText w:val="%7."/>
      <w:lvlJc w:val="left"/>
      <w:pPr>
        <w:ind w:left="5017" w:hanging="360"/>
      </w:pPr>
    </w:lvl>
    <w:lvl w:ilvl="7" w:tplc="FFFFFFFF" w:tentative="1">
      <w:start w:val="1"/>
      <w:numFmt w:val="lowerLetter"/>
      <w:lvlText w:val="%8."/>
      <w:lvlJc w:val="left"/>
      <w:pPr>
        <w:ind w:left="5737" w:hanging="360"/>
      </w:pPr>
    </w:lvl>
    <w:lvl w:ilvl="8" w:tplc="FFFFFFFF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68" w15:restartNumberingAfterBreak="0">
    <w:nsid w:val="3EBF768A"/>
    <w:multiLevelType w:val="hybridMultilevel"/>
    <w:tmpl w:val="B3428C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3ECE15A3"/>
    <w:multiLevelType w:val="hybridMultilevel"/>
    <w:tmpl w:val="184C76E6"/>
    <w:lvl w:ilvl="0" w:tplc="03983B0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05C4452"/>
    <w:multiLevelType w:val="hybridMultilevel"/>
    <w:tmpl w:val="C9A0876E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1" w15:restartNumberingAfterBreak="0">
    <w:nsid w:val="433F0D62"/>
    <w:multiLevelType w:val="hybridMultilevel"/>
    <w:tmpl w:val="16A61C4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2" w15:restartNumberingAfterBreak="0">
    <w:nsid w:val="43734BC8"/>
    <w:multiLevelType w:val="hybridMultilevel"/>
    <w:tmpl w:val="25220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5481701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5713F45"/>
    <w:multiLevelType w:val="hybridMultilevel"/>
    <w:tmpl w:val="B8843A34"/>
    <w:lvl w:ilvl="0" w:tplc="63A8C3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5C85D00"/>
    <w:multiLevelType w:val="hybridMultilevel"/>
    <w:tmpl w:val="8B688002"/>
    <w:lvl w:ilvl="0" w:tplc="8BFE0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48761F35"/>
    <w:multiLevelType w:val="multilevel"/>
    <w:tmpl w:val="CE02E1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77" w15:restartNumberingAfterBreak="0">
    <w:nsid w:val="48E66141"/>
    <w:multiLevelType w:val="hybridMultilevel"/>
    <w:tmpl w:val="FD5E98AA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495D4AAB"/>
    <w:multiLevelType w:val="hybridMultilevel"/>
    <w:tmpl w:val="8F8ECF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A8504F2"/>
    <w:multiLevelType w:val="hybridMultilevel"/>
    <w:tmpl w:val="2466E98E"/>
    <w:lvl w:ilvl="0" w:tplc="F5AA0D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AD16FEA"/>
    <w:multiLevelType w:val="hybridMultilevel"/>
    <w:tmpl w:val="8FC624F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4B8E3EA6"/>
    <w:multiLevelType w:val="hybridMultilevel"/>
    <w:tmpl w:val="49662FBE"/>
    <w:lvl w:ilvl="0" w:tplc="26E0C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4C4839C9"/>
    <w:multiLevelType w:val="hybridMultilevel"/>
    <w:tmpl w:val="3A2041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D6D1147"/>
    <w:multiLevelType w:val="hybridMultilevel"/>
    <w:tmpl w:val="75246CC6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756368"/>
    <w:multiLevelType w:val="hybridMultilevel"/>
    <w:tmpl w:val="B9080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2828D64A">
      <w:start w:val="1"/>
      <w:numFmt w:val="decimal"/>
      <w:lvlText w:val="%3."/>
      <w:lvlJc w:val="right"/>
      <w:pPr>
        <w:ind w:left="216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0756E09"/>
    <w:multiLevelType w:val="hybridMultilevel"/>
    <w:tmpl w:val="AE824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22A686A"/>
    <w:multiLevelType w:val="multilevel"/>
    <w:tmpl w:val="F4E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257989"/>
    <w:multiLevelType w:val="hybridMultilevel"/>
    <w:tmpl w:val="EA44C632"/>
    <w:lvl w:ilvl="0" w:tplc="4880C6E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88" w15:restartNumberingAfterBreak="0">
    <w:nsid w:val="54307963"/>
    <w:multiLevelType w:val="hybridMultilevel"/>
    <w:tmpl w:val="E068B01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558355AB"/>
    <w:multiLevelType w:val="hybridMultilevel"/>
    <w:tmpl w:val="773EEECA"/>
    <w:lvl w:ilvl="0" w:tplc="2836F4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0" w15:restartNumberingAfterBreak="0">
    <w:nsid w:val="566F39BB"/>
    <w:multiLevelType w:val="multilevel"/>
    <w:tmpl w:val="4D807D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91" w15:restartNumberingAfterBreak="0">
    <w:nsid w:val="57714AAA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5A2639B3"/>
    <w:multiLevelType w:val="multilevel"/>
    <w:tmpl w:val="5C7436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93" w15:restartNumberingAfterBreak="0">
    <w:nsid w:val="5F6C7EEF"/>
    <w:multiLevelType w:val="hybridMultilevel"/>
    <w:tmpl w:val="B33A53DA"/>
    <w:lvl w:ilvl="0" w:tplc="B1385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61EA1785"/>
    <w:multiLevelType w:val="multilevel"/>
    <w:tmpl w:val="5B8EC4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911E7A"/>
    <w:multiLevelType w:val="hybridMultilevel"/>
    <w:tmpl w:val="CF56B8B8"/>
    <w:lvl w:ilvl="0" w:tplc="D1D6AD5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C143EB"/>
    <w:multiLevelType w:val="hybridMultilevel"/>
    <w:tmpl w:val="7B1669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2FB0F34"/>
    <w:multiLevelType w:val="hybridMultilevel"/>
    <w:tmpl w:val="A4BC66EC"/>
    <w:lvl w:ilvl="0" w:tplc="A37A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6303344B"/>
    <w:multiLevelType w:val="hybridMultilevel"/>
    <w:tmpl w:val="D182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3242D47"/>
    <w:multiLevelType w:val="hybridMultilevel"/>
    <w:tmpl w:val="0D98EE74"/>
    <w:lvl w:ilvl="0" w:tplc="89AC1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634642FE"/>
    <w:multiLevelType w:val="hybridMultilevel"/>
    <w:tmpl w:val="933850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4722EED"/>
    <w:multiLevelType w:val="hybridMultilevel"/>
    <w:tmpl w:val="B0703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4723CD7"/>
    <w:multiLevelType w:val="hybridMultilevel"/>
    <w:tmpl w:val="BAD40E90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17" w:hanging="360"/>
      </w:pPr>
    </w:lvl>
    <w:lvl w:ilvl="2" w:tplc="FFFFFFFF" w:tentative="1">
      <w:start w:val="1"/>
      <w:numFmt w:val="lowerRoman"/>
      <w:lvlText w:val="%3."/>
      <w:lvlJc w:val="right"/>
      <w:pPr>
        <w:ind w:left="2137" w:hanging="180"/>
      </w:pPr>
    </w:lvl>
    <w:lvl w:ilvl="3" w:tplc="FFFFFFFF" w:tentative="1">
      <w:start w:val="1"/>
      <w:numFmt w:val="decimal"/>
      <w:lvlText w:val="%4."/>
      <w:lvlJc w:val="left"/>
      <w:pPr>
        <w:ind w:left="2857" w:hanging="360"/>
      </w:pPr>
    </w:lvl>
    <w:lvl w:ilvl="4" w:tplc="FFFFFFFF" w:tentative="1">
      <w:start w:val="1"/>
      <w:numFmt w:val="lowerLetter"/>
      <w:lvlText w:val="%5."/>
      <w:lvlJc w:val="left"/>
      <w:pPr>
        <w:ind w:left="3577" w:hanging="360"/>
      </w:pPr>
    </w:lvl>
    <w:lvl w:ilvl="5" w:tplc="FFFFFFFF" w:tentative="1">
      <w:start w:val="1"/>
      <w:numFmt w:val="lowerRoman"/>
      <w:lvlText w:val="%6."/>
      <w:lvlJc w:val="right"/>
      <w:pPr>
        <w:ind w:left="4297" w:hanging="180"/>
      </w:pPr>
    </w:lvl>
    <w:lvl w:ilvl="6" w:tplc="FFFFFFFF" w:tentative="1">
      <w:start w:val="1"/>
      <w:numFmt w:val="decimal"/>
      <w:lvlText w:val="%7."/>
      <w:lvlJc w:val="left"/>
      <w:pPr>
        <w:ind w:left="5017" w:hanging="360"/>
      </w:pPr>
    </w:lvl>
    <w:lvl w:ilvl="7" w:tplc="FFFFFFFF" w:tentative="1">
      <w:start w:val="1"/>
      <w:numFmt w:val="lowerLetter"/>
      <w:lvlText w:val="%8."/>
      <w:lvlJc w:val="left"/>
      <w:pPr>
        <w:ind w:left="5737" w:hanging="360"/>
      </w:pPr>
    </w:lvl>
    <w:lvl w:ilvl="8" w:tplc="FFFFFFFF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03" w15:restartNumberingAfterBreak="0">
    <w:nsid w:val="647E755A"/>
    <w:multiLevelType w:val="hybridMultilevel"/>
    <w:tmpl w:val="83FA89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4F733AC"/>
    <w:multiLevelType w:val="hybridMultilevel"/>
    <w:tmpl w:val="29CE50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6D41B6B"/>
    <w:multiLevelType w:val="hybridMultilevel"/>
    <w:tmpl w:val="4F0A84DA"/>
    <w:lvl w:ilvl="0" w:tplc="5718C0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67130E69"/>
    <w:multiLevelType w:val="hybridMultilevel"/>
    <w:tmpl w:val="6A4413DA"/>
    <w:lvl w:ilvl="0" w:tplc="9C9A53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672424CE"/>
    <w:multiLevelType w:val="hybridMultilevel"/>
    <w:tmpl w:val="F0487B94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68391278"/>
    <w:multiLevelType w:val="multilevel"/>
    <w:tmpl w:val="B3706A4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9" w15:restartNumberingAfterBreak="0">
    <w:nsid w:val="69035747"/>
    <w:multiLevelType w:val="multilevel"/>
    <w:tmpl w:val="A57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DA13C7"/>
    <w:multiLevelType w:val="hybridMultilevel"/>
    <w:tmpl w:val="E60AD45E"/>
    <w:lvl w:ilvl="0" w:tplc="EB9EB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6ADC4AA8"/>
    <w:multiLevelType w:val="hybridMultilevel"/>
    <w:tmpl w:val="9730AF5A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6B4F0CBD"/>
    <w:multiLevelType w:val="hybridMultilevel"/>
    <w:tmpl w:val="6694BD96"/>
    <w:lvl w:ilvl="0" w:tplc="04090019">
      <w:start w:val="1"/>
      <w:numFmt w:val="lowerLetter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13" w15:restartNumberingAfterBreak="0">
    <w:nsid w:val="6BE61924"/>
    <w:multiLevelType w:val="hybridMultilevel"/>
    <w:tmpl w:val="CA78EF90"/>
    <w:lvl w:ilvl="0" w:tplc="F05E0F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6C636AF8"/>
    <w:multiLevelType w:val="hybridMultilevel"/>
    <w:tmpl w:val="FCBAFF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CE37E0C"/>
    <w:multiLevelType w:val="hybridMultilevel"/>
    <w:tmpl w:val="E3A2493A"/>
    <w:lvl w:ilvl="0" w:tplc="173008B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465055"/>
    <w:multiLevelType w:val="hybridMultilevel"/>
    <w:tmpl w:val="C860BE34"/>
    <w:lvl w:ilvl="0" w:tplc="6A2A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6F1076EE"/>
    <w:multiLevelType w:val="hybridMultilevel"/>
    <w:tmpl w:val="E4E02094"/>
    <w:lvl w:ilvl="0" w:tplc="86D4E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FBE1CAC"/>
    <w:multiLevelType w:val="hybridMultilevel"/>
    <w:tmpl w:val="1FB00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118043E"/>
    <w:multiLevelType w:val="hybridMultilevel"/>
    <w:tmpl w:val="252A0A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176014F"/>
    <w:multiLevelType w:val="hybridMultilevel"/>
    <w:tmpl w:val="F368A63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737E7CBE"/>
    <w:multiLevelType w:val="hybridMultilevel"/>
    <w:tmpl w:val="7AEE59C8"/>
    <w:lvl w:ilvl="0" w:tplc="D9AE6A1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2" w15:restartNumberingAfterBreak="0">
    <w:nsid w:val="73F41E40"/>
    <w:multiLevelType w:val="hybridMultilevel"/>
    <w:tmpl w:val="6268BF8E"/>
    <w:lvl w:ilvl="0" w:tplc="EB9EB24A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3" w15:restartNumberingAfterBreak="0">
    <w:nsid w:val="75923D53"/>
    <w:multiLevelType w:val="hybridMultilevel"/>
    <w:tmpl w:val="7FF09874"/>
    <w:lvl w:ilvl="0" w:tplc="7F185E0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24" w15:restartNumberingAfterBreak="0">
    <w:nsid w:val="776111B8"/>
    <w:multiLevelType w:val="hybridMultilevel"/>
    <w:tmpl w:val="5D82D178"/>
    <w:lvl w:ilvl="0" w:tplc="860C21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5" w15:restartNumberingAfterBreak="0">
    <w:nsid w:val="785A7388"/>
    <w:multiLevelType w:val="multilevel"/>
    <w:tmpl w:val="0404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91E3FD3"/>
    <w:multiLevelType w:val="multilevel"/>
    <w:tmpl w:val="991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B309BF"/>
    <w:multiLevelType w:val="hybridMultilevel"/>
    <w:tmpl w:val="4A040C34"/>
    <w:lvl w:ilvl="0" w:tplc="6A2A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79BB5B12"/>
    <w:multiLevelType w:val="hybridMultilevel"/>
    <w:tmpl w:val="84EE14A8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AD10921"/>
    <w:multiLevelType w:val="hybridMultilevel"/>
    <w:tmpl w:val="C3DC8BA0"/>
    <w:lvl w:ilvl="0" w:tplc="823824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7B6B1BF8"/>
    <w:multiLevelType w:val="hybridMultilevel"/>
    <w:tmpl w:val="9048C2B6"/>
    <w:lvl w:ilvl="0" w:tplc="A1D03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7D6722D9"/>
    <w:multiLevelType w:val="multilevel"/>
    <w:tmpl w:val="8DCEB8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2" w15:restartNumberingAfterBreak="0">
    <w:nsid w:val="7F74626F"/>
    <w:multiLevelType w:val="hybridMultilevel"/>
    <w:tmpl w:val="1D5E0A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722214">
    <w:abstractNumId w:val="125"/>
  </w:num>
  <w:num w:numId="2" w16cid:durableId="2067952361">
    <w:abstractNumId w:val="30"/>
  </w:num>
  <w:num w:numId="3" w16cid:durableId="2127574762">
    <w:abstractNumId w:val="61"/>
  </w:num>
  <w:num w:numId="4" w16cid:durableId="1460102428">
    <w:abstractNumId w:val="70"/>
  </w:num>
  <w:num w:numId="5" w16cid:durableId="490103644">
    <w:abstractNumId w:val="72"/>
  </w:num>
  <w:num w:numId="6" w16cid:durableId="194269046">
    <w:abstractNumId w:val="52"/>
  </w:num>
  <w:num w:numId="7" w16cid:durableId="927426292">
    <w:abstractNumId w:val="50"/>
  </w:num>
  <w:num w:numId="8" w16cid:durableId="736367748">
    <w:abstractNumId w:val="85"/>
  </w:num>
  <w:num w:numId="9" w16cid:durableId="502865732">
    <w:abstractNumId w:val="28"/>
  </w:num>
  <w:num w:numId="10" w16cid:durableId="1339231042">
    <w:abstractNumId w:val="84"/>
  </w:num>
  <w:num w:numId="11" w16cid:durableId="1919901046">
    <w:abstractNumId w:val="127"/>
  </w:num>
  <w:num w:numId="12" w16cid:durableId="2013558773">
    <w:abstractNumId w:val="116"/>
  </w:num>
  <w:num w:numId="13" w16cid:durableId="1973516331">
    <w:abstractNumId w:val="93"/>
  </w:num>
  <w:num w:numId="14" w16cid:durableId="567614053">
    <w:abstractNumId w:val="3"/>
  </w:num>
  <w:num w:numId="15" w16cid:durableId="461969021">
    <w:abstractNumId w:val="111"/>
  </w:num>
  <w:num w:numId="16" w16cid:durableId="1756315148">
    <w:abstractNumId w:val="59"/>
  </w:num>
  <w:num w:numId="17" w16cid:durableId="1764181461">
    <w:abstractNumId w:val="121"/>
  </w:num>
  <w:num w:numId="18" w16cid:durableId="161167000">
    <w:abstractNumId w:val="107"/>
  </w:num>
  <w:num w:numId="19" w16cid:durableId="977221910">
    <w:abstractNumId w:val="80"/>
  </w:num>
  <w:num w:numId="20" w16cid:durableId="567226811">
    <w:abstractNumId w:val="33"/>
  </w:num>
  <w:num w:numId="21" w16cid:durableId="970090544">
    <w:abstractNumId w:val="88"/>
  </w:num>
  <w:num w:numId="22" w16cid:durableId="2141994211">
    <w:abstractNumId w:val="128"/>
  </w:num>
  <w:num w:numId="23" w16cid:durableId="675422564">
    <w:abstractNumId w:val="19"/>
  </w:num>
  <w:num w:numId="24" w16cid:durableId="536090761">
    <w:abstractNumId w:val="13"/>
  </w:num>
  <w:num w:numId="25" w16cid:durableId="1353534179">
    <w:abstractNumId w:val="99"/>
  </w:num>
  <w:num w:numId="26" w16cid:durableId="92290676">
    <w:abstractNumId w:val="65"/>
  </w:num>
  <w:num w:numId="27" w16cid:durableId="49497360">
    <w:abstractNumId w:val="2"/>
  </w:num>
  <w:num w:numId="28" w16cid:durableId="1469399365">
    <w:abstractNumId w:val="71"/>
  </w:num>
  <w:num w:numId="29" w16cid:durableId="735011015">
    <w:abstractNumId w:val="112"/>
  </w:num>
  <w:num w:numId="30" w16cid:durableId="1152327729">
    <w:abstractNumId w:val="75"/>
  </w:num>
  <w:num w:numId="31" w16cid:durableId="1609459982">
    <w:abstractNumId w:val="108"/>
  </w:num>
  <w:num w:numId="32" w16cid:durableId="1755587654">
    <w:abstractNumId w:val="18"/>
  </w:num>
  <w:num w:numId="33" w16cid:durableId="623267770">
    <w:abstractNumId w:val="91"/>
  </w:num>
  <w:num w:numId="34" w16cid:durableId="871528565">
    <w:abstractNumId w:val="38"/>
  </w:num>
  <w:num w:numId="35" w16cid:durableId="116605224">
    <w:abstractNumId w:val="73"/>
  </w:num>
  <w:num w:numId="36" w16cid:durableId="18162632">
    <w:abstractNumId w:val="120"/>
  </w:num>
  <w:num w:numId="37" w16cid:durableId="277614330">
    <w:abstractNumId w:val="68"/>
  </w:num>
  <w:num w:numId="38" w16cid:durableId="1846820079">
    <w:abstractNumId w:val="60"/>
  </w:num>
  <w:num w:numId="39" w16cid:durableId="1791122993">
    <w:abstractNumId w:val="124"/>
  </w:num>
  <w:num w:numId="40" w16cid:durableId="306057001">
    <w:abstractNumId w:val="122"/>
  </w:num>
  <w:num w:numId="41" w16cid:durableId="1211963766">
    <w:abstractNumId w:val="105"/>
  </w:num>
  <w:num w:numId="42" w16cid:durableId="370494810">
    <w:abstractNumId w:val="110"/>
  </w:num>
  <w:num w:numId="43" w16cid:durableId="944924467">
    <w:abstractNumId w:val="31"/>
  </w:num>
  <w:num w:numId="44" w16cid:durableId="280459026">
    <w:abstractNumId w:val="48"/>
  </w:num>
  <w:num w:numId="45" w16cid:durableId="1778479900">
    <w:abstractNumId w:val="15"/>
  </w:num>
  <w:num w:numId="46" w16cid:durableId="190847833">
    <w:abstractNumId w:val="101"/>
  </w:num>
  <w:num w:numId="47" w16cid:durableId="336080296">
    <w:abstractNumId w:val="106"/>
  </w:num>
  <w:num w:numId="48" w16cid:durableId="64769714">
    <w:abstractNumId w:val="10"/>
  </w:num>
  <w:num w:numId="49" w16cid:durableId="581378866">
    <w:abstractNumId w:val="118"/>
  </w:num>
  <w:num w:numId="50" w16cid:durableId="480772134">
    <w:abstractNumId w:val="1"/>
  </w:num>
  <w:num w:numId="51" w16cid:durableId="717585089">
    <w:abstractNumId w:val="41"/>
  </w:num>
  <w:num w:numId="52" w16cid:durableId="1434593420">
    <w:abstractNumId w:val="123"/>
  </w:num>
  <w:num w:numId="53" w16cid:durableId="2127305953">
    <w:abstractNumId w:val="26"/>
  </w:num>
  <w:num w:numId="54" w16cid:durableId="1132867794">
    <w:abstractNumId w:val="53"/>
  </w:num>
  <w:num w:numId="55" w16cid:durableId="478032550">
    <w:abstractNumId w:val="51"/>
  </w:num>
  <w:num w:numId="56" w16cid:durableId="1304194821">
    <w:abstractNumId w:val="5"/>
  </w:num>
  <w:num w:numId="57" w16cid:durableId="408234763">
    <w:abstractNumId w:val="87"/>
  </w:num>
  <w:num w:numId="58" w16cid:durableId="195701900">
    <w:abstractNumId w:val="131"/>
  </w:num>
  <w:num w:numId="59" w16cid:durableId="1529950530">
    <w:abstractNumId w:val="42"/>
  </w:num>
  <w:num w:numId="60" w16cid:durableId="1293370042">
    <w:abstractNumId w:val="25"/>
  </w:num>
  <w:num w:numId="61" w16cid:durableId="1412191767">
    <w:abstractNumId w:val="129"/>
  </w:num>
  <w:num w:numId="62" w16cid:durableId="368459519">
    <w:abstractNumId w:val="98"/>
  </w:num>
  <w:num w:numId="63" w16cid:durableId="987050772">
    <w:abstractNumId w:val="7"/>
  </w:num>
  <w:num w:numId="64" w16cid:durableId="1639917320">
    <w:abstractNumId w:val="27"/>
  </w:num>
  <w:num w:numId="65" w16cid:durableId="772749601">
    <w:abstractNumId w:val="6"/>
  </w:num>
  <w:num w:numId="66" w16cid:durableId="1783575583">
    <w:abstractNumId w:val="126"/>
  </w:num>
  <w:num w:numId="67" w16cid:durableId="1467895301">
    <w:abstractNumId w:val="109"/>
  </w:num>
  <w:num w:numId="68" w16cid:durableId="2101830637">
    <w:abstractNumId w:val="22"/>
  </w:num>
  <w:num w:numId="69" w16cid:durableId="587614554">
    <w:abstractNumId w:val="86"/>
  </w:num>
  <w:num w:numId="70" w16cid:durableId="1628076197">
    <w:abstractNumId w:val="113"/>
  </w:num>
  <w:num w:numId="71" w16cid:durableId="1265261105">
    <w:abstractNumId w:val="23"/>
  </w:num>
  <w:num w:numId="72" w16cid:durableId="1254438810">
    <w:abstractNumId w:val="119"/>
  </w:num>
  <w:num w:numId="73" w16cid:durableId="1343241217">
    <w:abstractNumId w:val="11"/>
  </w:num>
  <w:num w:numId="74" w16cid:durableId="481040883">
    <w:abstractNumId w:val="92"/>
  </w:num>
  <w:num w:numId="75" w16cid:durableId="917639374">
    <w:abstractNumId w:val="46"/>
  </w:num>
  <w:num w:numId="76" w16cid:durableId="1961103162">
    <w:abstractNumId w:val="58"/>
  </w:num>
  <w:num w:numId="77" w16cid:durableId="1589925837">
    <w:abstractNumId w:val="62"/>
  </w:num>
  <w:num w:numId="78" w16cid:durableId="238171477">
    <w:abstractNumId w:val="117"/>
  </w:num>
  <w:num w:numId="79" w16cid:durableId="880017778">
    <w:abstractNumId w:val="14"/>
  </w:num>
  <w:num w:numId="80" w16cid:durableId="571625955">
    <w:abstractNumId w:val="69"/>
  </w:num>
  <w:num w:numId="81" w16cid:durableId="1133404740">
    <w:abstractNumId w:val="66"/>
  </w:num>
  <w:num w:numId="82" w16cid:durableId="1339770330">
    <w:abstractNumId w:val="77"/>
  </w:num>
  <w:num w:numId="83" w16cid:durableId="1090003213">
    <w:abstractNumId w:val="54"/>
  </w:num>
  <w:num w:numId="84" w16cid:durableId="1145589649">
    <w:abstractNumId w:val="21"/>
  </w:num>
  <w:num w:numId="85" w16cid:durableId="65153633">
    <w:abstractNumId w:val="83"/>
  </w:num>
  <w:num w:numId="86" w16cid:durableId="1083572552">
    <w:abstractNumId w:val="96"/>
  </w:num>
  <w:num w:numId="87" w16cid:durableId="1145321839">
    <w:abstractNumId w:val="102"/>
  </w:num>
  <w:num w:numId="88" w16cid:durableId="603539832">
    <w:abstractNumId w:val="4"/>
  </w:num>
  <w:num w:numId="89" w16cid:durableId="1498761373">
    <w:abstractNumId w:val="67"/>
  </w:num>
  <w:num w:numId="90" w16cid:durableId="2116630555">
    <w:abstractNumId w:val="32"/>
  </w:num>
  <w:num w:numId="91" w16cid:durableId="1101417585">
    <w:abstractNumId w:val="40"/>
  </w:num>
  <w:num w:numId="92" w16cid:durableId="815604412">
    <w:abstractNumId w:val="97"/>
  </w:num>
  <w:num w:numId="93" w16cid:durableId="375282364">
    <w:abstractNumId w:val="12"/>
  </w:num>
  <w:num w:numId="94" w16cid:durableId="2139494123">
    <w:abstractNumId w:val="94"/>
  </w:num>
  <w:num w:numId="95" w16cid:durableId="1461992541">
    <w:abstractNumId w:val="29"/>
  </w:num>
  <w:num w:numId="96" w16cid:durableId="657419846">
    <w:abstractNumId w:val="55"/>
  </w:num>
  <w:num w:numId="97" w16cid:durableId="1243370726">
    <w:abstractNumId w:val="47"/>
  </w:num>
  <w:num w:numId="98" w16cid:durableId="1386100708">
    <w:abstractNumId w:val="114"/>
  </w:num>
  <w:num w:numId="99" w16cid:durableId="146947589">
    <w:abstractNumId w:val="0"/>
  </w:num>
  <w:num w:numId="100" w16cid:durableId="229536587">
    <w:abstractNumId w:val="130"/>
  </w:num>
  <w:num w:numId="101" w16cid:durableId="18163056">
    <w:abstractNumId w:val="103"/>
  </w:num>
  <w:num w:numId="102" w16cid:durableId="1246451361">
    <w:abstractNumId w:val="57"/>
  </w:num>
  <w:num w:numId="103" w16cid:durableId="1186215793">
    <w:abstractNumId w:val="63"/>
  </w:num>
  <w:num w:numId="104" w16cid:durableId="652953091">
    <w:abstractNumId w:val="24"/>
  </w:num>
  <w:num w:numId="105" w16cid:durableId="696546438">
    <w:abstractNumId w:val="132"/>
  </w:num>
  <w:num w:numId="106" w16cid:durableId="1428963956">
    <w:abstractNumId w:val="39"/>
  </w:num>
  <w:num w:numId="107" w16cid:durableId="370037684">
    <w:abstractNumId w:val="100"/>
  </w:num>
  <w:num w:numId="108" w16cid:durableId="2058158939">
    <w:abstractNumId w:val="17"/>
  </w:num>
  <w:num w:numId="109" w16cid:durableId="124591646">
    <w:abstractNumId w:val="44"/>
  </w:num>
  <w:num w:numId="110" w16cid:durableId="266543529">
    <w:abstractNumId w:val="90"/>
  </w:num>
  <w:num w:numId="111" w16cid:durableId="1551724090">
    <w:abstractNumId w:val="8"/>
  </w:num>
  <w:num w:numId="112" w16cid:durableId="1798252127">
    <w:abstractNumId w:val="76"/>
  </w:num>
  <w:num w:numId="113" w16cid:durableId="284894192">
    <w:abstractNumId w:val="9"/>
  </w:num>
  <w:num w:numId="114" w16cid:durableId="1128931420">
    <w:abstractNumId w:val="16"/>
  </w:num>
  <w:num w:numId="115" w16cid:durableId="424228192">
    <w:abstractNumId w:val="49"/>
  </w:num>
  <w:num w:numId="116" w16cid:durableId="330110773">
    <w:abstractNumId w:val="81"/>
  </w:num>
  <w:num w:numId="117" w16cid:durableId="334966698">
    <w:abstractNumId w:val="82"/>
  </w:num>
  <w:num w:numId="118" w16cid:durableId="1054961648">
    <w:abstractNumId w:val="45"/>
  </w:num>
  <w:num w:numId="119" w16cid:durableId="1213496173">
    <w:abstractNumId w:val="104"/>
  </w:num>
  <w:num w:numId="120" w16cid:durableId="384837578">
    <w:abstractNumId w:val="37"/>
  </w:num>
  <w:num w:numId="121" w16cid:durableId="838345584">
    <w:abstractNumId w:val="78"/>
  </w:num>
  <w:num w:numId="122" w16cid:durableId="2111007653">
    <w:abstractNumId w:val="56"/>
  </w:num>
  <w:num w:numId="123" w16cid:durableId="1583447283">
    <w:abstractNumId w:val="36"/>
  </w:num>
  <w:num w:numId="124" w16cid:durableId="1871796310">
    <w:abstractNumId w:val="74"/>
  </w:num>
  <w:num w:numId="125" w16cid:durableId="782117075">
    <w:abstractNumId w:val="64"/>
  </w:num>
  <w:num w:numId="126" w16cid:durableId="1548563142">
    <w:abstractNumId w:val="20"/>
  </w:num>
  <w:num w:numId="127" w16cid:durableId="210043169">
    <w:abstractNumId w:val="79"/>
  </w:num>
  <w:num w:numId="128" w16cid:durableId="1286159013">
    <w:abstractNumId w:val="34"/>
  </w:num>
  <w:num w:numId="129" w16cid:durableId="1303971851">
    <w:abstractNumId w:val="89"/>
  </w:num>
  <w:num w:numId="130" w16cid:durableId="1277710001">
    <w:abstractNumId w:val="43"/>
  </w:num>
  <w:num w:numId="131" w16cid:durableId="2146509628">
    <w:abstractNumId w:val="95"/>
  </w:num>
  <w:num w:numId="132" w16cid:durableId="1945963029">
    <w:abstractNumId w:val="115"/>
  </w:num>
  <w:num w:numId="133" w16cid:durableId="190799092">
    <w:abstractNumId w:val="35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2NbcwNTc2MTA1NLFU0lEKTi0uzszPAykwMa4FAL06DLQtAAAA"/>
  </w:docVars>
  <w:rsids>
    <w:rsidRoot w:val="008856D8"/>
    <w:rsid w:val="0000181E"/>
    <w:rsid w:val="00002F47"/>
    <w:rsid w:val="00012489"/>
    <w:rsid w:val="00014A3F"/>
    <w:rsid w:val="00025848"/>
    <w:rsid w:val="0002708D"/>
    <w:rsid w:val="00031498"/>
    <w:rsid w:val="00035586"/>
    <w:rsid w:val="00041DE3"/>
    <w:rsid w:val="000446A1"/>
    <w:rsid w:val="00046714"/>
    <w:rsid w:val="000540E9"/>
    <w:rsid w:val="00054452"/>
    <w:rsid w:val="00074418"/>
    <w:rsid w:val="00075D5C"/>
    <w:rsid w:val="00087A97"/>
    <w:rsid w:val="000B4915"/>
    <w:rsid w:val="000D0D42"/>
    <w:rsid w:val="000E1E95"/>
    <w:rsid w:val="000E7232"/>
    <w:rsid w:val="000F0DBE"/>
    <w:rsid w:val="000F728F"/>
    <w:rsid w:val="000F7C20"/>
    <w:rsid w:val="00125B7E"/>
    <w:rsid w:val="001313A9"/>
    <w:rsid w:val="001458F7"/>
    <w:rsid w:val="001544BC"/>
    <w:rsid w:val="0017073D"/>
    <w:rsid w:val="0017696F"/>
    <w:rsid w:val="00181130"/>
    <w:rsid w:val="00181DBB"/>
    <w:rsid w:val="00185B6A"/>
    <w:rsid w:val="00187AFE"/>
    <w:rsid w:val="00190642"/>
    <w:rsid w:val="0019129F"/>
    <w:rsid w:val="001C12D8"/>
    <w:rsid w:val="001C2479"/>
    <w:rsid w:val="001C2A27"/>
    <w:rsid w:val="001C5C00"/>
    <w:rsid w:val="001E5D00"/>
    <w:rsid w:val="001E687D"/>
    <w:rsid w:val="0020187E"/>
    <w:rsid w:val="00212AD1"/>
    <w:rsid w:val="002211EE"/>
    <w:rsid w:val="002217B7"/>
    <w:rsid w:val="002238B5"/>
    <w:rsid w:val="002463F8"/>
    <w:rsid w:val="002472C2"/>
    <w:rsid w:val="002529BE"/>
    <w:rsid w:val="00252CB3"/>
    <w:rsid w:val="002530E2"/>
    <w:rsid w:val="00255550"/>
    <w:rsid w:val="00257D4A"/>
    <w:rsid w:val="00264157"/>
    <w:rsid w:val="00267052"/>
    <w:rsid w:val="002731B7"/>
    <w:rsid w:val="0028220B"/>
    <w:rsid w:val="00284F67"/>
    <w:rsid w:val="002906D2"/>
    <w:rsid w:val="00295119"/>
    <w:rsid w:val="002A0B47"/>
    <w:rsid w:val="002A46ED"/>
    <w:rsid w:val="002A4FFC"/>
    <w:rsid w:val="002A5B62"/>
    <w:rsid w:val="002B3015"/>
    <w:rsid w:val="002B40F7"/>
    <w:rsid w:val="002B6B77"/>
    <w:rsid w:val="002C2C08"/>
    <w:rsid w:val="002C4394"/>
    <w:rsid w:val="002D1D0D"/>
    <w:rsid w:val="002D62C5"/>
    <w:rsid w:val="002D69E6"/>
    <w:rsid w:val="002D7A5F"/>
    <w:rsid w:val="002E1FB0"/>
    <w:rsid w:val="002F0722"/>
    <w:rsid w:val="002F35FB"/>
    <w:rsid w:val="002F3897"/>
    <w:rsid w:val="002F42E9"/>
    <w:rsid w:val="0030443B"/>
    <w:rsid w:val="00305352"/>
    <w:rsid w:val="003110D6"/>
    <w:rsid w:val="0034188A"/>
    <w:rsid w:val="00353C8B"/>
    <w:rsid w:val="00363356"/>
    <w:rsid w:val="003676D3"/>
    <w:rsid w:val="00371033"/>
    <w:rsid w:val="00374034"/>
    <w:rsid w:val="003770DC"/>
    <w:rsid w:val="003973FB"/>
    <w:rsid w:val="003A600A"/>
    <w:rsid w:val="003B3C5E"/>
    <w:rsid w:val="003C3AB2"/>
    <w:rsid w:val="003C436C"/>
    <w:rsid w:val="003C541F"/>
    <w:rsid w:val="003C57E2"/>
    <w:rsid w:val="003C7172"/>
    <w:rsid w:val="003C78E8"/>
    <w:rsid w:val="003D493E"/>
    <w:rsid w:val="003E188E"/>
    <w:rsid w:val="003E691C"/>
    <w:rsid w:val="003E7078"/>
    <w:rsid w:val="003E7455"/>
    <w:rsid w:val="003F0669"/>
    <w:rsid w:val="00407FAB"/>
    <w:rsid w:val="004125C9"/>
    <w:rsid w:val="00421437"/>
    <w:rsid w:val="00427A1B"/>
    <w:rsid w:val="00430BAC"/>
    <w:rsid w:val="00432C27"/>
    <w:rsid w:val="0045163E"/>
    <w:rsid w:val="00456D02"/>
    <w:rsid w:val="00463C61"/>
    <w:rsid w:val="00467BE0"/>
    <w:rsid w:val="004757B7"/>
    <w:rsid w:val="00493A73"/>
    <w:rsid w:val="004A6ED9"/>
    <w:rsid w:val="004B1603"/>
    <w:rsid w:val="004B2C91"/>
    <w:rsid w:val="004B797E"/>
    <w:rsid w:val="004B7C49"/>
    <w:rsid w:val="004C5480"/>
    <w:rsid w:val="004C647A"/>
    <w:rsid w:val="004C7622"/>
    <w:rsid w:val="004C78FD"/>
    <w:rsid w:val="004D1C7A"/>
    <w:rsid w:val="004D2AEE"/>
    <w:rsid w:val="004D6484"/>
    <w:rsid w:val="004E6B44"/>
    <w:rsid w:val="00502950"/>
    <w:rsid w:val="0050374E"/>
    <w:rsid w:val="00505940"/>
    <w:rsid w:val="00505C83"/>
    <w:rsid w:val="005076CB"/>
    <w:rsid w:val="00514D75"/>
    <w:rsid w:val="00515890"/>
    <w:rsid w:val="005243B9"/>
    <w:rsid w:val="005259F8"/>
    <w:rsid w:val="00527FEC"/>
    <w:rsid w:val="005350CE"/>
    <w:rsid w:val="0053788C"/>
    <w:rsid w:val="005406FF"/>
    <w:rsid w:val="00540C6E"/>
    <w:rsid w:val="00541927"/>
    <w:rsid w:val="0054273F"/>
    <w:rsid w:val="00545F13"/>
    <w:rsid w:val="0055108D"/>
    <w:rsid w:val="00554352"/>
    <w:rsid w:val="0056576B"/>
    <w:rsid w:val="00565B50"/>
    <w:rsid w:val="005668A6"/>
    <w:rsid w:val="00570311"/>
    <w:rsid w:val="005813C7"/>
    <w:rsid w:val="00595561"/>
    <w:rsid w:val="005A3CC0"/>
    <w:rsid w:val="005C5630"/>
    <w:rsid w:val="005E61DA"/>
    <w:rsid w:val="005F3DD6"/>
    <w:rsid w:val="005F6499"/>
    <w:rsid w:val="0061255E"/>
    <w:rsid w:val="00613DB3"/>
    <w:rsid w:val="00615246"/>
    <w:rsid w:val="00620619"/>
    <w:rsid w:val="00625434"/>
    <w:rsid w:val="00640A48"/>
    <w:rsid w:val="00643B06"/>
    <w:rsid w:val="006541FB"/>
    <w:rsid w:val="00662CC0"/>
    <w:rsid w:val="006637F8"/>
    <w:rsid w:val="00664F69"/>
    <w:rsid w:val="00670680"/>
    <w:rsid w:val="00671887"/>
    <w:rsid w:val="00672054"/>
    <w:rsid w:val="00691927"/>
    <w:rsid w:val="00695CB9"/>
    <w:rsid w:val="006A243C"/>
    <w:rsid w:val="006C02F6"/>
    <w:rsid w:val="006C4537"/>
    <w:rsid w:val="006D1225"/>
    <w:rsid w:val="006E0C8A"/>
    <w:rsid w:val="006E5022"/>
    <w:rsid w:val="006E7D01"/>
    <w:rsid w:val="006F6A87"/>
    <w:rsid w:val="006F71F5"/>
    <w:rsid w:val="00706C56"/>
    <w:rsid w:val="00710579"/>
    <w:rsid w:val="0071196E"/>
    <w:rsid w:val="007124E9"/>
    <w:rsid w:val="00712F94"/>
    <w:rsid w:val="00720C1E"/>
    <w:rsid w:val="00724AEC"/>
    <w:rsid w:val="007255AE"/>
    <w:rsid w:val="00725FA2"/>
    <w:rsid w:val="00743EF3"/>
    <w:rsid w:val="00771FB7"/>
    <w:rsid w:val="007766C4"/>
    <w:rsid w:val="00782CEB"/>
    <w:rsid w:val="00783F51"/>
    <w:rsid w:val="0079059F"/>
    <w:rsid w:val="00790B73"/>
    <w:rsid w:val="007A02C8"/>
    <w:rsid w:val="007A2185"/>
    <w:rsid w:val="007B3950"/>
    <w:rsid w:val="007C49D8"/>
    <w:rsid w:val="007C616D"/>
    <w:rsid w:val="007E2D9B"/>
    <w:rsid w:val="007F252B"/>
    <w:rsid w:val="008012CE"/>
    <w:rsid w:val="00801D52"/>
    <w:rsid w:val="00807AFA"/>
    <w:rsid w:val="00814CD9"/>
    <w:rsid w:val="008364DD"/>
    <w:rsid w:val="00844595"/>
    <w:rsid w:val="008453EA"/>
    <w:rsid w:val="008462E8"/>
    <w:rsid w:val="00853438"/>
    <w:rsid w:val="00855483"/>
    <w:rsid w:val="00857718"/>
    <w:rsid w:val="00857F57"/>
    <w:rsid w:val="00875FB5"/>
    <w:rsid w:val="008856D8"/>
    <w:rsid w:val="00885EF3"/>
    <w:rsid w:val="008B1038"/>
    <w:rsid w:val="008B6976"/>
    <w:rsid w:val="008B7967"/>
    <w:rsid w:val="008C025B"/>
    <w:rsid w:val="008C23E8"/>
    <w:rsid w:val="008C51BF"/>
    <w:rsid w:val="008C74EF"/>
    <w:rsid w:val="008D656C"/>
    <w:rsid w:val="008E4F4A"/>
    <w:rsid w:val="008E789C"/>
    <w:rsid w:val="008F50E8"/>
    <w:rsid w:val="008F66A2"/>
    <w:rsid w:val="009010EC"/>
    <w:rsid w:val="0091214B"/>
    <w:rsid w:val="0091231E"/>
    <w:rsid w:val="00913EBA"/>
    <w:rsid w:val="009177DE"/>
    <w:rsid w:val="00923C9C"/>
    <w:rsid w:val="0092466D"/>
    <w:rsid w:val="0092705F"/>
    <w:rsid w:val="00927B0A"/>
    <w:rsid w:val="00932DA2"/>
    <w:rsid w:val="00934D04"/>
    <w:rsid w:val="00941AF0"/>
    <w:rsid w:val="00972C09"/>
    <w:rsid w:val="00974BFC"/>
    <w:rsid w:val="00977019"/>
    <w:rsid w:val="009850F0"/>
    <w:rsid w:val="0099041C"/>
    <w:rsid w:val="009C5DE0"/>
    <w:rsid w:val="009F202D"/>
    <w:rsid w:val="009F38CB"/>
    <w:rsid w:val="009F410C"/>
    <w:rsid w:val="009F7756"/>
    <w:rsid w:val="00A11B24"/>
    <w:rsid w:val="00A16607"/>
    <w:rsid w:val="00A204A2"/>
    <w:rsid w:val="00A20979"/>
    <w:rsid w:val="00A25C8B"/>
    <w:rsid w:val="00A2684E"/>
    <w:rsid w:val="00A30CFE"/>
    <w:rsid w:val="00A3358F"/>
    <w:rsid w:val="00A40D53"/>
    <w:rsid w:val="00A4311C"/>
    <w:rsid w:val="00A503F2"/>
    <w:rsid w:val="00A5058D"/>
    <w:rsid w:val="00A55C18"/>
    <w:rsid w:val="00A577BA"/>
    <w:rsid w:val="00A63BAA"/>
    <w:rsid w:val="00A66804"/>
    <w:rsid w:val="00A66BBC"/>
    <w:rsid w:val="00A7093E"/>
    <w:rsid w:val="00A7235A"/>
    <w:rsid w:val="00A771AC"/>
    <w:rsid w:val="00A8673B"/>
    <w:rsid w:val="00A91632"/>
    <w:rsid w:val="00AA1E5A"/>
    <w:rsid w:val="00AB7AEC"/>
    <w:rsid w:val="00AC06C1"/>
    <w:rsid w:val="00AC097A"/>
    <w:rsid w:val="00AC1B3F"/>
    <w:rsid w:val="00AD0BF1"/>
    <w:rsid w:val="00AD41F9"/>
    <w:rsid w:val="00B13DB6"/>
    <w:rsid w:val="00B14149"/>
    <w:rsid w:val="00B2107F"/>
    <w:rsid w:val="00B218DF"/>
    <w:rsid w:val="00B24291"/>
    <w:rsid w:val="00B25329"/>
    <w:rsid w:val="00B27E75"/>
    <w:rsid w:val="00B3161D"/>
    <w:rsid w:val="00B3399C"/>
    <w:rsid w:val="00B34E7F"/>
    <w:rsid w:val="00B40FCB"/>
    <w:rsid w:val="00B43090"/>
    <w:rsid w:val="00B45BE6"/>
    <w:rsid w:val="00B46017"/>
    <w:rsid w:val="00B54E73"/>
    <w:rsid w:val="00B620E1"/>
    <w:rsid w:val="00B80D90"/>
    <w:rsid w:val="00B85F5C"/>
    <w:rsid w:val="00B8745C"/>
    <w:rsid w:val="00B917C9"/>
    <w:rsid w:val="00B92110"/>
    <w:rsid w:val="00B93D2C"/>
    <w:rsid w:val="00B9791B"/>
    <w:rsid w:val="00BC76C0"/>
    <w:rsid w:val="00BD2E0D"/>
    <w:rsid w:val="00BE3347"/>
    <w:rsid w:val="00BF0105"/>
    <w:rsid w:val="00BF03E6"/>
    <w:rsid w:val="00BF231F"/>
    <w:rsid w:val="00BF73F8"/>
    <w:rsid w:val="00C22915"/>
    <w:rsid w:val="00C22D71"/>
    <w:rsid w:val="00C3056D"/>
    <w:rsid w:val="00C3432E"/>
    <w:rsid w:val="00C61369"/>
    <w:rsid w:val="00C61C6A"/>
    <w:rsid w:val="00C71AE4"/>
    <w:rsid w:val="00C76053"/>
    <w:rsid w:val="00C862AF"/>
    <w:rsid w:val="00C91788"/>
    <w:rsid w:val="00CA3C70"/>
    <w:rsid w:val="00CA622B"/>
    <w:rsid w:val="00CC27D1"/>
    <w:rsid w:val="00CC3A45"/>
    <w:rsid w:val="00CD546E"/>
    <w:rsid w:val="00CF1676"/>
    <w:rsid w:val="00CF43D2"/>
    <w:rsid w:val="00CF7A59"/>
    <w:rsid w:val="00D00BBD"/>
    <w:rsid w:val="00D014D7"/>
    <w:rsid w:val="00D11649"/>
    <w:rsid w:val="00D13E2D"/>
    <w:rsid w:val="00D17798"/>
    <w:rsid w:val="00D17913"/>
    <w:rsid w:val="00D179B1"/>
    <w:rsid w:val="00D209AE"/>
    <w:rsid w:val="00D22A43"/>
    <w:rsid w:val="00D27480"/>
    <w:rsid w:val="00D302C7"/>
    <w:rsid w:val="00D31691"/>
    <w:rsid w:val="00D3290F"/>
    <w:rsid w:val="00D34CDB"/>
    <w:rsid w:val="00D430AC"/>
    <w:rsid w:val="00D456B1"/>
    <w:rsid w:val="00D45857"/>
    <w:rsid w:val="00D4706B"/>
    <w:rsid w:val="00D50FB8"/>
    <w:rsid w:val="00D52204"/>
    <w:rsid w:val="00D54110"/>
    <w:rsid w:val="00D546B4"/>
    <w:rsid w:val="00D5539B"/>
    <w:rsid w:val="00D56ED7"/>
    <w:rsid w:val="00D610DE"/>
    <w:rsid w:val="00D705C6"/>
    <w:rsid w:val="00D70E88"/>
    <w:rsid w:val="00D86908"/>
    <w:rsid w:val="00D9261C"/>
    <w:rsid w:val="00D92DDB"/>
    <w:rsid w:val="00D9487E"/>
    <w:rsid w:val="00DA0E2B"/>
    <w:rsid w:val="00DA262D"/>
    <w:rsid w:val="00DA682F"/>
    <w:rsid w:val="00DB0046"/>
    <w:rsid w:val="00DB1DDB"/>
    <w:rsid w:val="00DB2FAF"/>
    <w:rsid w:val="00DC1236"/>
    <w:rsid w:val="00DC5B1F"/>
    <w:rsid w:val="00DD18C4"/>
    <w:rsid w:val="00DD4EC7"/>
    <w:rsid w:val="00DD6A36"/>
    <w:rsid w:val="00DE1D91"/>
    <w:rsid w:val="00DE3826"/>
    <w:rsid w:val="00DE3FA8"/>
    <w:rsid w:val="00DE579C"/>
    <w:rsid w:val="00DF0017"/>
    <w:rsid w:val="00DF232F"/>
    <w:rsid w:val="00DF4894"/>
    <w:rsid w:val="00E04E16"/>
    <w:rsid w:val="00E135D6"/>
    <w:rsid w:val="00E2418A"/>
    <w:rsid w:val="00E30762"/>
    <w:rsid w:val="00E32443"/>
    <w:rsid w:val="00E42041"/>
    <w:rsid w:val="00E43FFC"/>
    <w:rsid w:val="00E4447B"/>
    <w:rsid w:val="00E47283"/>
    <w:rsid w:val="00E67341"/>
    <w:rsid w:val="00E85352"/>
    <w:rsid w:val="00E9141F"/>
    <w:rsid w:val="00EA6569"/>
    <w:rsid w:val="00EB4C26"/>
    <w:rsid w:val="00EC0B8D"/>
    <w:rsid w:val="00EC0C41"/>
    <w:rsid w:val="00EC32C9"/>
    <w:rsid w:val="00ED47C3"/>
    <w:rsid w:val="00ED60FB"/>
    <w:rsid w:val="00EE2C9C"/>
    <w:rsid w:val="00EE4681"/>
    <w:rsid w:val="00EE4A5B"/>
    <w:rsid w:val="00EE698D"/>
    <w:rsid w:val="00EE7E34"/>
    <w:rsid w:val="00F02968"/>
    <w:rsid w:val="00F02A89"/>
    <w:rsid w:val="00F1590C"/>
    <w:rsid w:val="00F213AC"/>
    <w:rsid w:val="00F2368F"/>
    <w:rsid w:val="00F275C4"/>
    <w:rsid w:val="00F42325"/>
    <w:rsid w:val="00F441DA"/>
    <w:rsid w:val="00F45164"/>
    <w:rsid w:val="00F53ABC"/>
    <w:rsid w:val="00F55438"/>
    <w:rsid w:val="00F567FA"/>
    <w:rsid w:val="00F57670"/>
    <w:rsid w:val="00F63256"/>
    <w:rsid w:val="00F7138A"/>
    <w:rsid w:val="00F74317"/>
    <w:rsid w:val="00F83838"/>
    <w:rsid w:val="00F83AF8"/>
    <w:rsid w:val="00F8690B"/>
    <w:rsid w:val="00F86FA4"/>
    <w:rsid w:val="00F92196"/>
    <w:rsid w:val="00F9632B"/>
    <w:rsid w:val="00FA0E9D"/>
    <w:rsid w:val="00FA1DEB"/>
    <w:rsid w:val="00FA5E52"/>
    <w:rsid w:val="00FA6B13"/>
    <w:rsid w:val="00FA7EDE"/>
    <w:rsid w:val="00FB1A18"/>
    <w:rsid w:val="00FB3D32"/>
    <w:rsid w:val="00FC1E51"/>
    <w:rsid w:val="00FC2F28"/>
    <w:rsid w:val="00FC3E07"/>
    <w:rsid w:val="00FD2B69"/>
    <w:rsid w:val="00FF0F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C0049D"/>
  <w15:docId w15:val="{38164D33-8B13-4165-BBA9-720B02BB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0B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FE6495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locked/>
    <w:rsid w:val="00FE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6C03D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6C03D7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6C03D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C03D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6C0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6C03D7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B54"/>
    <w:pPr>
      <w:ind w:left="720"/>
    </w:pPr>
  </w:style>
  <w:style w:type="paragraph" w:styleId="NoSpacing">
    <w:name w:val="No Spacing"/>
    <w:link w:val="NoSpacingChar"/>
    <w:uiPriority w:val="1"/>
    <w:qFormat/>
    <w:rsid w:val="00CA033F"/>
    <w:rPr>
      <w:rFonts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rsid w:val="00232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32AB1"/>
    <w:rPr>
      <w:rFonts w:ascii="Calibri" w:eastAsia="Times New Roman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rsid w:val="00232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32AB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rsid w:val="00A41F8B"/>
    <w:rPr>
      <w:color w:val="0000FF"/>
      <w:u w:val="single"/>
    </w:rPr>
  </w:style>
  <w:style w:type="character" w:styleId="PageNumber">
    <w:name w:val="page number"/>
    <w:basedOn w:val="DefaultParagraphFont"/>
    <w:uiPriority w:val="99"/>
    <w:rsid w:val="005E690D"/>
  </w:style>
  <w:style w:type="character" w:customStyle="1" w:styleId="apple-converted-space">
    <w:name w:val="apple-converted-space"/>
    <w:basedOn w:val="DefaultParagraphFont"/>
    <w:rsid w:val="00135926"/>
  </w:style>
  <w:style w:type="table" w:styleId="TableGrid">
    <w:name w:val="Table Grid"/>
    <w:basedOn w:val="TableNormal"/>
    <w:uiPriority w:val="39"/>
    <w:locked/>
    <w:rsid w:val="00941A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A350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p">
    <w:name w:val="p"/>
    <w:basedOn w:val="Normal"/>
    <w:rsid w:val="00221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locked/>
    <w:rsid w:val="0022165F"/>
    <w:rPr>
      <w:i/>
      <w:iCs/>
    </w:rPr>
  </w:style>
  <w:style w:type="character" w:customStyle="1" w:styleId="oneclick-link">
    <w:name w:val="oneclick-link"/>
    <w:basedOn w:val="DefaultParagraphFont"/>
    <w:rsid w:val="0022165F"/>
  </w:style>
  <w:style w:type="paragraph" w:styleId="NormalWeb">
    <w:name w:val="Normal (Web)"/>
    <w:basedOn w:val="Normal"/>
    <w:uiPriority w:val="99"/>
    <w:unhideWhenUsed/>
    <w:rsid w:val="0022165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Heading2Char">
    <w:name w:val="Heading 2 Char"/>
    <w:basedOn w:val="DefaultParagraphFont"/>
    <w:link w:val="Heading2"/>
    <w:rsid w:val="00FE649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6495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null">
    <w:name w:val="null"/>
    <w:basedOn w:val="DefaultParagraphFont"/>
    <w:rsid w:val="00FE6495"/>
  </w:style>
  <w:style w:type="character" w:styleId="Strong">
    <w:name w:val="Strong"/>
    <w:basedOn w:val="DefaultParagraphFont"/>
    <w:uiPriority w:val="22"/>
    <w:qFormat/>
    <w:locked/>
    <w:rsid w:val="00FE6495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9469D2"/>
    <w:rPr>
      <w:rFonts w:cs="Calibri"/>
      <w:sz w:val="22"/>
      <w:szCs w:val="22"/>
      <w:lang w:val="en-US"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1C0D7B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1C0D7B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3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3F8"/>
    <w:rPr>
      <w:rFonts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6B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6B13"/>
    <w:rPr>
      <w:rFonts w:cs="Calibri"/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613DB3"/>
    <w:rPr>
      <w:rFonts w:cs="Times New Roman"/>
      <w:lang w:val="en-PH"/>
    </w:rPr>
  </w:style>
  <w:style w:type="character" w:customStyle="1" w:styleId="citationurl-text">
    <w:name w:val="citation__url-text"/>
    <w:basedOn w:val="DefaultParagraphFont"/>
    <w:rsid w:val="00014A3F"/>
  </w:style>
  <w:style w:type="character" w:customStyle="1" w:styleId="apple-style-span">
    <w:name w:val="apple-style-span"/>
    <w:basedOn w:val="DefaultParagraphFont"/>
    <w:rsid w:val="00014A3F"/>
  </w:style>
  <w:style w:type="table" w:customStyle="1" w:styleId="TableGrid1">
    <w:name w:val="Table Grid1"/>
    <w:basedOn w:val="TableNormal"/>
    <w:next w:val="TableGrid"/>
    <w:uiPriority w:val="39"/>
    <w:rsid w:val="003C541F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541F"/>
    <w:rPr>
      <w:color w:val="808080"/>
    </w:rPr>
  </w:style>
  <w:style w:type="table" w:styleId="GridTable4-Accent4">
    <w:name w:val="Grid Table 4 Accent 4"/>
    <w:basedOn w:val="TableNormal"/>
    <w:uiPriority w:val="49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5Dark-Accent4">
    <w:name w:val="Grid Table 5 Dark Accent 4"/>
    <w:basedOn w:val="TableNormal"/>
    <w:uiPriority w:val="50"/>
    <w:rsid w:val="006A24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6Colorful-Accent4">
    <w:name w:val="Grid Table 6 Colorful Accent 4"/>
    <w:basedOn w:val="TableNormal"/>
    <w:uiPriority w:val="51"/>
    <w:rsid w:val="006A243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A243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f01">
    <w:name w:val="cf01"/>
    <w:basedOn w:val="DefaultParagraphFont"/>
    <w:rsid w:val="00D179B1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E9141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E9141F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914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141F"/>
    <w:rPr>
      <w:rFonts w:cs="Calibri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E9141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914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141F"/>
    <w:rPr>
      <w:rFonts w:cs="Calibri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E914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Files\moles%20researches\final%20proposal\final%20proposal%201-final.edited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F3E4A512F74784A737CE374D115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A5822-B79C-4EC6-8FCD-5B18A5D57998}"/>
      </w:docPartPr>
      <w:docPartBody>
        <w:p w:rsidR="001F276D" w:rsidRDefault="000D30A8" w:rsidP="000D30A8">
          <w:pPr>
            <w:pStyle w:val="D5F3E4A512F74784A737CE374D115EEA"/>
          </w:pPr>
          <w:r w:rsidRPr="000A2647">
            <w:rPr>
              <w:rStyle w:val="PlaceholderText"/>
              <w:rFonts w:ascii="Arial" w:hAnsi="Arial" w:cs="Arial"/>
              <w:color w:val="000000" w:themeColor="text1"/>
              <w:szCs w:val="24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AE"/>
    <w:rsid w:val="000D30A8"/>
    <w:rsid w:val="000D48C7"/>
    <w:rsid w:val="00105B48"/>
    <w:rsid w:val="00193E31"/>
    <w:rsid w:val="001F276D"/>
    <w:rsid w:val="00355621"/>
    <w:rsid w:val="003A259E"/>
    <w:rsid w:val="003E4E27"/>
    <w:rsid w:val="00415555"/>
    <w:rsid w:val="00422B0E"/>
    <w:rsid w:val="004C3730"/>
    <w:rsid w:val="004E2226"/>
    <w:rsid w:val="005929DA"/>
    <w:rsid w:val="005D005F"/>
    <w:rsid w:val="00617C03"/>
    <w:rsid w:val="00623A71"/>
    <w:rsid w:val="007A3A96"/>
    <w:rsid w:val="0081764C"/>
    <w:rsid w:val="008550AE"/>
    <w:rsid w:val="00870EF1"/>
    <w:rsid w:val="00880505"/>
    <w:rsid w:val="00907515"/>
    <w:rsid w:val="00B05C7E"/>
    <w:rsid w:val="00CB6F67"/>
    <w:rsid w:val="00D92D8C"/>
    <w:rsid w:val="00E43BD7"/>
    <w:rsid w:val="00E46EB6"/>
    <w:rsid w:val="00FB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0A8"/>
    <w:rPr>
      <w:color w:val="808080"/>
    </w:rPr>
  </w:style>
  <w:style w:type="paragraph" w:customStyle="1" w:styleId="D5F3E4A512F74784A737CE374D115EEA">
    <w:name w:val="D5F3E4A512F74784A737CE374D115EEA"/>
    <w:rsid w:val="000D30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9F752-F7AA-4795-B94A-DA22423DA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final proposal 1-final.edited</Template>
  <TotalTime>6</TotalTime>
  <Pages>5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SPUP</Company>
  <LinksUpToDate>false</LinksUpToDate>
  <CharactersWithSpaces>6448</CharactersWithSpaces>
  <SharedDoc>false</SharedDoc>
  <HLinks>
    <vt:vector size="6" baseType="variant">
      <vt:variant>
        <vt:i4>3670121</vt:i4>
      </vt:variant>
      <vt:variant>
        <vt:i4>0</vt:i4>
      </vt:variant>
      <vt:variant>
        <vt:i4>0</vt:i4>
      </vt:variant>
      <vt:variant>
        <vt:i4>5</vt:i4>
      </vt:variant>
      <vt:variant>
        <vt:lpwstr>http://www.uen.org/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Rodel Cahilig</cp:lastModifiedBy>
  <cp:revision>16</cp:revision>
  <cp:lastPrinted>2021-12-07T13:38:00Z</cp:lastPrinted>
  <dcterms:created xsi:type="dcterms:W3CDTF">2022-09-10T10:24:00Z</dcterms:created>
  <dcterms:modified xsi:type="dcterms:W3CDTF">2023-08-25T07:15:00Z</dcterms:modified>
</cp:coreProperties>
</file>