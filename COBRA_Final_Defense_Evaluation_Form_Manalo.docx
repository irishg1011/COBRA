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B8E32" w14:textId="77777777" w:rsidR="004C7622" w:rsidRDefault="00E32443" w:rsidP="00E32443">
      <w:pPr>
        <w:spacing w:after="0"/>
        <w:ind w:right="231"/>
        <w:jc w:val="center"/>
        <w:rPr>
          <w:rFonts w:ascii="Arial" w:hAnsi="Arial" w:cs="Arial"/>
          <w:b/>
          <w:color w:val="000000" w:themeColor="text1"/>
        </w:rPr>
      </w:pPr>
      <w:r w:rsidRPr="00B24291">
        <w:rPr>
          <w:rFonts w:ascii="Arial" w:hAnsi="Arial" w:cs="Arial"/>
          <w:b/>
          <w:color w:val="000000" w:themeColor="text1"/>
        </w:rPr>
        <w:t>EVALUATION FORM FOR</w:t>
      </w:r>
    </w:p>
    <w:p w14:paraId="6A69E5AF" w14:textId="5F463B3D" w:rsidR="00E32443" w:rsidRPr="00B24291" w:rsidRDefault="00E32443" w:rsidP="00E32443">
      <w:pPr>
        <w:spacing w:after="0"/>
        <w:ind w:right="231"/>
        <w:jc w:val="center"/>
        <w:rPr>
          <w:rFonts w:ascii="Arial" w:hAnsi="Arial" w:cs="Arial"/>
          <w:color w:val="000000" w:themeColor="text1"/>
        </w:rPr>
      </w:pPr>
      <w:r w:rsidRPr="00B24291">
        <w:rPr>
          <w:rFonts w:ascii="Arial" w:hAnsi="Arial" w:cs="Arial"/>
          <w:b/>
          <w:color w:val="000000" w:themeColor="text1"/>
        </w:rPr>
        <w:t>FINAL THESIS DEFENSE</w:t>
      </w:r>
    </w:p>
    <w:p w14:paraId="7B9D539F" w14:textId="77777777" w:rsidR="00E32443" w:rsidRPr="00B24291" w:rsidRDefault="00E32443" w:rsidP="00E32443">
      <w:pPr>
        <w:spacing w:after="0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6830"/>
      </w:tblGrid>
      <w:tr w:rsidR="00E32443" w:rsidRPr="00B24291" w14:paraId="1696DAB5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D9DEDE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Date:</w:t>
            </w:r>
          </w:p>
        </w:tc>
        <w:tc>
          <w:tcPr>
            <w:tcW w:w="6830" w:type="dxa"/>
            <w:tcBorders>
              <w:top w:val="nil"/>
              <w:left w:val="nil"/>
              <w:right w:val="nil"/>
            </w:tcBorders>
          </w:tcPr>
          <w:p w14:paraId="0EBD7DFC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28EC0D53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4510109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Name of Panel:</w:t>
            </w:r>
          </w:p>
        </w:tc>
        <w:tc>
          <w:tcPr>
            <w:tcW w:w="6830" w:type="dxa"/>
            <w:tcBorders>
              <w:left w:val="nil"/>
              <w:right w:val="nil"/>
            </w:tcBorders>
          </w:tcPr>
          <w:p w14:paraId="22A1815A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 xml:space="preserve">Sheena Mae C. Manalo, LPT</w:t>
            </w:r>
          </w:p>
        </w:tc>
      </w:tr>
      <w:tr w:rsidR="00E32443" w:rsidRPr="00B24291" w14:paraId="7EF07DDD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02C7E267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Thesis Title:</w:t>
            </w:r>
          </w:p>
        </w:tc>
        <w:tc>
          <w:tcPr>
            <w:tcW w:w="6830" w:type="dxa"/>
            <w:tcBorders>
              <w:left w:val="nil"/>
              <w:right w:val="nil"/>
            </w:tcBorders>
          </w:tcPr>
          <w:p w14:paraId="49453434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 xml:space="preserve">COBRA: Comprehensive Online Beginner Resource Application for Python</w:t>
            </w:r>
          </w:p>
        </w:tc>
      </w:tr>
      <w:tr w:rsidR="00E32443" w:rsidRPr="00B24291" w14:paraId="4DB774D9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9895C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3A043DFB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0A8E5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2CBD0898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AA8D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644603A4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F6EAE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</w:tbl>
    <w:p w14:paraId="6D06A349" w14:textId="77777777" w:rsidR="00E32443" w:rsidRPr="00B24291" w:rsidRDefault="00E32443" w:rsidP="00E32443">
      <w:pPr>
        <w:spacing w:after="0"/>
        <w:rPr>
          <w:rFonts w:ascii="Arial" w:eastAsia="Times New Roman" w:hAnsi="Arial" w:cs="Arial"/>
          <w:color w:val="000000" w:themeColor="text1"/>
        </w:rPr>
      </w:pPr>
    </w:p>
    <w:p w14:paraId="32B31943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t>PART 1: QUALITY OF THE RESEARCH PAPER</w:t>
      </w:r>
    </w:p>
    <w:p w14:paraId="1BDCEEFE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05C93CFA" w14:textId="77777777" w:rsidR="00E32443" w:rsidRPr="00B24291" w:rsidRDefault="00E32443" w:rsidP="00E32443">
      <w:pPr>
        <w:pStyle w:val="Default"/>
        <w:spacing w:line="276" w:lineRule="auto"/>
        <w:jc w:val="both"/>
        <w:rPr>
          <w:color w:val="000000" w:themeColor="text1"/>
          <w:sz w:val="22"/>
          <w:szCs w:val="22"/>
        </w:rPr>
      </w:pPr>
      <w:r w:rsidRPr="00B24291">
        <w:rPr>
          <w:rFonts w:eastAsia="Times New Roman"/>
          <w:b/>
          <w:i/>
          <w:color w:val="000000" w:themeColor="text1"/>
          <w:sz w:val="22"/>
          <w:szCs w:val="22"/>
        </w:rPr>
        <w:t>Instruction</w:t>
      </w:r>
      <w:r w:rsidRPr="00B24291">
        <w:rPr>
          <w:rFonts w:eastAsia="Times New Roman"/>
          <w:i/>
          <w:color w:val="000000" w:themeColor="text1"/>
          <w:sz w:val="22"/>
          <w:szCs w:val="22"/>
        </w:rPr>
        <w:t>:</w:t>
      </w:r>
      <w:r w:rsidRPr="00B24291">
        <w:rPr>
          <w:rFonts w:eastAsia="Times New Roman"/>
          <w:color w:val="000000" w:themeColor="text1"/>
          <w:sz w:val="22"/>
          <w:szCs w:val="22"/>
        </w:rPr>
        <w:t xml:space="preserve"> </w:t>
      </w:r>
      <w:r w:rsidRPr="00B24291">
        <w:rPr>
          <w:color w:val="000000" w:themeColor="text1"/>
          <w:sz w:val="22"/>
          <w:szCs w:val="22"/>
        </w:rPr>
        <w:t>Please read and rate the following items by checking the appropriate column that corresponds to your answer. Use the following 4-Likert Scale:</w:t>
      </w:r>
    </w:p>
    <w:p w14:paraId="1434E6DD" w14:textId="77777777" w:rsidR="00E32443" w:rsidRPr="00B24291" w:rsidRDefault="00E32443" w:rsidP="00E32443">
      <w:pPr>
        <w:pStyle w:val="Default"/>
        <w:spacing w:line="276" w:lineRule="auto"/>
        <w:jc w:val="both"/>
        <w:rPr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4"/>
        <w:gridCol w:w="2877"/>
      </w:tblGrid>
      <w:tr w:rsidR="00E32443" w:rsidRPr="00B24291" w14:paraId="04DCE152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4C896DEC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24291">
              <w:rPr>
                <w:b/>
                <w:color w:val="000000" w:themeColor="text1"/>
                <w:sz w:val="22"/>
                <w:szCs w:val="22"/>
              </w:rPr>
              <w:t>Scale</w:t>
            </w:r>
          </w:p>
        </w:tc>
        <w:tc>
          <w:tcPr>
            <w:tcW w:w="2877" w:type="dxa"/>
            <w:vAlign w:val="center"/>
          </w:tcPr>
          <w:p w14:paraId="4F4AD512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24291">
              <w:rPr>
                <w:b/>
                <w:color w:val="000000" w:themeColor="text1"/>
                <w:sz w:val="22"/>
                <w:szCs w:val="22"/>
              </w:rPr>
              <w:t>Verbal Interpretation</w:t>
            </w:r>
          </w:p>
        </w:tc>
      </w:tr>
      <w:tr w:rsidR="00E32443" w:rsidRPr="00B24291" w14:paraId="27E635DA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28BCA8BC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877" w:type="dxa"/>
            <w:vAlign w:val="center"/>
          </w:tcPr>
          <w:p w14:paraId="68A1F2A3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Very Good/High Pass</w:t>
            </w:r>
          </w:p>
        </w:tc>
      </w:tr>
      <w:tr w:rsidR="00E32443" w:rsidRPr="00B24291" w14:paraId="5D9D2DD9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45ACAF7B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877" w:type="dxa"/>
            <w:vAlign w:val="center"/>
          </w:tcPr>
          <w:p w14:paraId="0CD4DFDF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Good/Pass</w:t>
            </w:r>
          </w:p>
        </w:tc>
      </w:tr>
      <w:tr w:rsidR="00E32443" w:rsidRPr="00B24291" w14:paraId="029F3CA7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71F4D4BE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77" w:type="dxa"/>
            <w:vAlign w:val="center"/>
          </w:tcPr>
          <w:p w14:paraId="589260FA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Fair/Low Pass</w:t>
            </w:r>
          </w:p>
        </w:tc>
      </w:tr>
      <w:tr w:rsidR="00E32443" w:rsidRPr="00B24291" w14:paraId="584A6E58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31E68060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877" w:type="dxa"/>
            <w:vAlign w:val="center"/>
          </w:tcPr>
          <w:p w14:paraId="72D7B512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Poor/No Grade</w:t>
            </w:r>
          </w:p>
        </w:tc>
      </w:tr>
    </w:tbl>
    <w:p w14:paraId="3A781B15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45"/>
        <w:gridCol w:w="37"/>
        <w:gridCol w:w="400"/>
        <w:gridCol w:w="36"/>
        <w:gridCol w:w="408"/>
        <w:gridCol w:w="29"/>
        <w:gridCol w:w="438"/>
        <w:gridCol w:w="437"/>
      </w:tblGrid>
      <w:tr w:rsidR="00E32443" w:rsidRPr="00B24291" w14:paraId="3D724B8E" w14:textId="77777777" w:rsidTr="008C648C">
        <w:trPr>
          <w:trHeight w:val="374"/>
        </w:trPr>
        <w:tc>
          <w:tcPr>
            <w:tcW w:w="3966" w:type="pct"/>
            <w:shd w:val="clear" w:color="auto" w:fill="FFFF00"/>
            <w:vAlign w:val="center"/>
          </w:tcPr>
          <w:p w14:paraId="2CB3CAC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Criteria</w:t>
            </w:r>
          </w:p>
        </w:tc>
        <w:tc>
          <w:tcPr>
            <w:tcW w:w="253" w:type="pct"/>
            <w:gridSpan w:val="2"/>
            <w:shd w:val="clear" w:color="auto" w:fill="FFFF00"/>
            <w:vAlign w:val="center"/>
          </w:tcPr>
          <w:p w14:paraId="0877C99B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4</w:t>
            </w:r>
          </w:p>
        </w:tc>
        <w:tc>
          <w:tcPr>
            <w:tcW w:w="257" w:type="pct"/>
            <w:gridSpan w:val="2"/>
            <w:shd w:val="clear" w:color="auto" w:fill="FFFF00"/>
            <w:vAlign w:val="center"/>
          </w:tcPr>
          <w:p w14:paraId="767DFC7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3</w:t>
            </w:r>
          </w:p>
        </w:tc>
        <w:tc>
          <w:tcPr>
            <w:tcW w:w="271" w:type="pct"/>
            <w:gridSpan w:val="2"/>
            <w:shd w:val="clear" w:color="auto" w:fill="FFFF00"/>
            <w:vAlign w:val="center"/>
          </w:tcPr>
          <w:p w14:paraId="5A4AAA0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2</w:t>
            </w:r>
          </w:p>
        </w:tc>
        <w:tc>
          <w:tcPr>
            <w:tcW w:w="253" w:type="pct"/>
            <w:shd w:val="clear" w:color="auto" w:fill="FFFF00"/>
            <w:vAlign w:val="center"/>
          </w:tcPr>
          <w:p w14:paraId="7D68EDA8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1</w:t>
            </w:r>
          </w:p>
        </w:tc>
      </w:tr>
      <w:tr w:rsidR="00E32443" w:rsidRPr="00B24291" w14:paraId="1AB91BF7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64C9546F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The Preliminaries</w:t>
            </w:r>
          </w:p>
        </w:tc>
      </w:tr>
      <w:tr w:rsidR="00E32443" w:rsidRPr="00B24291" w14:paraId="04EAA5A8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A728CF3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shows the variables and important keywords.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2427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</w:tcPr>
              <w:p w14:paraId="2796254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38119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</w:tcPr>
              <w:p w14:paraId="462147A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129193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</w:tcPr>
              <w:p w14:paraId="05C674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916480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</w:tcPr>
              <w:p w14:paraId="297EEA2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E59EE9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8E1C153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predicts the content of the research.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73355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7C255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261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0563AD9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465934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C06375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4240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585F02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A16F44F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B21FCBA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reflects the main objective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8891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1E9536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1720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1F3226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6936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200EAF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18508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584214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C38DA5E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DA782EB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is not too long (15 or fewer / 105 characters or fewer).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68945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E5653E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09610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50DD994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17836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04E73B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41113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CBAFAE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D7A864B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C1E2F8C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 title </w:t>
            </w:r>
            <w:r w:rsidRPr="00B24291">
              <w:rPr>
                <w:rFonts w:ascii="Arial" w:hAnsi="Arial" w:cs="Arial"/>
                <w:color w:val="000000" w:themeColor="text1"/>
              </w:rPr>
              <w:t>stimulates the interest of the readers.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418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D13012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98130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D20E3B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49174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1CD42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5545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A731F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619C28C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707EC5E8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abstract accurately synthesizes the content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55800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A7B4D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86673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74F160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35172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00C972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19714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E0EBA9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6409303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6549409C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1: Introduction, Review of Related Literature, and the Problem</w:t>
            </w:r>
          </w:p>
        </w:tc>
      </w:tr>
      <w:tr w:rsidR="00E32443" w:rsidRPr="00B24291" w14:paraId="6B95B6F9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3654BAF9" w14:textId="77777777" w:rsidR="00E32443" w:rsidRPr="00B24291" w:rsidRDefault="00E32443" w:rsidP="008C648C">
            <w:pPr>
              <w:pStyle w:val="ListParagraph"/>
              <w:spacing w:after="0"/>
              <w:ind w:left="360"/>
              <w:jc w:val="both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The Problem</w:t>
            </w:r>
          </w:p>
        </w:tc>
      </w:tr>
      <w:tr w:rsidR="00E32443" w:rsidRPr="00B24291" w14:paraId="1DCBB813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69996A76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study demonstrates a clear description of the problem and addresses the research gap.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61748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D9622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63855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3B1EA8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65906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1B804B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212590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3DAD93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D315C2B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B616102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rationale and purposes of the study are clearly stated.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42421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1D354B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32481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3665C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28222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908E05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7562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4946D4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D646D66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9A99E82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Relevant, classical, and updated theories are used as the scientific basis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680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B32C69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15649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5F9F8E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19992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21CFAD6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1419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73B6A2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9FEB2C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0C5DF57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 theoretical/conceptual framework </w:t>
            </w:r>
            <w:r w:rsidRPr="00B24291">
              <w:rPr>
                <w:rFonts w:ascii="Arial" w:hAnsi="Arial" w:cs="Arial"/>
                <w:color w:val="000000" w:themeColor="text1"/>
              </w:rPr>
              <w:t>is the basis for the formulation of the research problems/ hypotheses which are clearly articulated.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59953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215B4B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70991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65C1CA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53977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693FEF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887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6A9C53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92A79B9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7B1C7AAA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ideas in the study are developed with coherence and are presented in a logical order.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62115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E9AC2D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20052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6230BDE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12044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02F1B83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71865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E35989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78A4EE4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D8C7B89" w14:textId="77777777" w:rsidR="00E32443" w:rsidRPr="00B24291" w:rsidRDefault="00E32443" w:rsidP="008C648C">
            <w:pPr>
              <w:spacing w:after="0"/>
              <w:ind w:left="342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The Review of Related Literature</w:t>
            </w:r>
          </w:p>
        </w:tc>
        <w:tc>
          <w:tcPr>
            <w:tcW w:w="253" w:type="pct"/>
            <w:gridSpan w:val="2"/>
            <w:vAlign w:val="center"/>
          </w:tcPr>
          <w:p w14:paraId="016BFBA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57" w:type="pct"/>
            <w:gridSpan w:val="2"/>
            <w:vAlign w:val="center"/>
          </w:tcPr>
          <w:p w14:paraId="26A1268F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71" w:type="pct"/>
            <w:gridSpan w:val="2"/>
            <w:vAlign w:val="center"/>
          </w:tcPr>
          <w:p w14:paraId="0F50F1FA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53" w:type="pct"/>
            <w:vAlign w:val="center"/>
          </w:tcPr>
          <w:p w14:paraId="2F5FC16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09C00CD9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600135D7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study provided a concise yet comprehensive, well-organized, and integrated review of related conceptual and research literature.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4293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97B535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68611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B39AEE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77198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EF80D3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2988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D1FD87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D50C2F2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7B99C7A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literature review provided ideas/findings from the writings of authorities and research that are related to the variables under investigation.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4612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6B4BE4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46658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EF467F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75004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145FF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4861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55DDF6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D51EF3A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E5384CC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author(s) or source(s) are properly cited and included in the references.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89675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51A598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0468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EE88A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0410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A05B71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6531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84D01F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AA014E6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B532CE9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literature review flows logically according to the variables, and all are relevant to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96710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0EE99E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97289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C92C95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74425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642348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6815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4E6859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5099E388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A4E9EFD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ind w:hanging="355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Long paragraphs are paraphrased or simplified, and important passages are quoted that have bearing on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60540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53604C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04287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14635C2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02282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42D4288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461800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02398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9D30FDA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3ABAC2E1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2: Methodology</w:t>
            </w:r>
          </w:p>
        </w:tc>
      </w:tr>
      <w:tr w:rsidR="00E32443" w:rsidRPr="00B24291" w14:paraId="165A328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113D711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design is appropriate to address the problems and hypotheses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89033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12E7BD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24227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F51F10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18470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4599428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0595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39B42B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2B6040D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D504D2A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sample of respondents/participants represents the population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95205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CAD16F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2413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075763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5457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E7F57E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86949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65B96D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BA12DE0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BC65A09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instrument/s is/are appropriate, reliable, and valid to address the problems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7198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378FA1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57291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31F10A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51565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9CDED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58726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C134DE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FE273F2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169CDCE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data gathering procedure is appropriate and clearly articulated.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388442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309331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20537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52FA291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383246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20622A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46524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06B4F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65DE6CE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D86F563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hAnsi="Arial" w:cs="Arial"/>
                <w:color w:val="000000" w:themeColor="text1"/>
              </w:rPr>
              <w:t>The statistical treatment of data is based on the problems. It is appropriate based on the type of data collected.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402067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D80B51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01490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DAF792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9585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FC7087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98403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19C5B0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E542C67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2B6C21A9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3: Results, Analysis, and Discussion</w:t>
            </w:r>
          </w:p>
        </w:tc>
      </w:tr>
      <w:tr w:rsidR="00E32443" w:rsidRPr="00B24291" w14:paraId="0D8283F5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2E386DB8" w14:textId="532C75CF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 are answers to the problems presented in the appropriate tables that are well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-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>titled.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70307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5D600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42833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DECE48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60203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4407BD4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09258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7F503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D48BF21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30D0214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data results are well analyzed and discussed according to problems and the hypotheses are correctly affirmed or denied.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5007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5159C5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73930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91AD49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59232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559DCA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88217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371BC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7D305BD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0AD91E7F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 are backed up by appropriate statistical results according to the nature of the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47416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673A8E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62049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E22A92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28555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2C0798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14180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5D036F5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A3A14F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25901926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The findings are supported and substantiated by conceptual and research literature.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98965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421997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44434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808B80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25947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4188C9E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95667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7B7335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EEDBD20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7143C2BD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presentation of the results, analysis, and discussion with an in-depth interpretation,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12495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F92B98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78222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AE46D6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24349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3845B77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38052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59C797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FEA34E1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417D531C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4: Summary of Findings, Conclusions, and Recommendations</w:t>
            </w:r>
          </w:p>
        </w:tc>
      </w:tr>
      <w:tr w:rsidR="00E32443" w:rsidRPr="00B24291" w14:paraId="635B0EC4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6FBA887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specific finding per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32995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F7D289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26254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F8A47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5613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6E99B4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6997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AF63BA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0D8E6A5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37526FA3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There is a clear specific conclusion per problem. 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7945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091926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07347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BAAA9F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19221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D46A70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17933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A82393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12D885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C14F33F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specific recommendation per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72547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AC4B7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43208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7C5DCE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22033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2CB7768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72914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54B34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A592C87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AD4DC6E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findings, conclusions, and recommendations according to problems are presented in a logical order.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49111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3194BD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98212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C7F614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33184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1DC3C96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59376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B11F1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2D807AA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A0E28DC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are recommendations in the directions for future researchers or other avenues to promote resolutions to the issues.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69370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C42567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83220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7FBE53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5680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5594CAC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00303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8348B7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5FA357E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54AAC2A6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bookmarkStart w:id="0" w:name="_Hlk103154863"/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Over-all Content</w:t>
            </w:r>
          </w:p>
        </w:tc>
      </w:tr>
      <w:tr w:rsidR="00E32443" w:rsidRPr="00B24291" w14:paraId="764EB2A3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AE2FEC9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organization and format of the study are with reference to institutional format (including paging, indenting, margins, font style, and font size).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1596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15540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70014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EA9CBF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35426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6302E88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8248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1A01B9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0443213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428080F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study has been carefully proofread, and accurate in spelling, grammar, and punctuation.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28082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EC9FB9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45051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5C5CF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07080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0B1C24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51074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E7742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1C2C757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341AD16" w14:textId="31CF4754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study is generally written in clear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ly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 and concise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ly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>; the ideas and concepts were arranged logically.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65473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99A08F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54302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5561FF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65185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1415A18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83683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CE2542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C164A62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18661B6A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logic is clearly observed from the title up to the end of the whole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66695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0367DF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96646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58A1E2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2286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EB3A05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76005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C1A68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A99C1A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E306A04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All the cited conceptual and research literature in the text is found in the bibliography/reference section.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31546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260022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2612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84079C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72378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6C8B88D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1316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00CEA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bookmarkEnd w:id="0"/>
    </w:tbl>
    <w:p w14:paraId="07A7CA97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4B13B3EF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t>PART 2: ORAL PRESENTATION</w:t>
      </w:r>
    </w:p>
    <w:p w14:paraId="4DEAB0B0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2"/>
        <w:gridCol w:w="437"/>
        <w:gridCol w:w="437"/>
        <w:gridCol w:w="437"/>
        <w:gridCol w:w="437"/>
      </w:tblGrid>
      <w:tr w:rsidR="00E32443" w:rsidRPr="00B24291" w14:paraId="7D627F94" w14:textId="77777777" w:rsidTr="008C648C">
        <w:trPr>
          <w:trHeight w:val="432"/>
        </w:trPr>
        <w:tc>
          <w:tcPr>
            <w:tcW w:w="0" w:type="auto"/>
            <w:shd w:val="clear" w:color="auto" w:fill="FFFF00"/>
            <w:vAlign w:val="center"/>
          </w:tcPr>
          <w:p w14:paraId="3F893A1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Criteria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E872CC6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72CD7148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3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4E7FD0B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1875E1C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1</w:t>
            </w:r>
          </w:p>
        </w:tc>
      </w:tr>
      <w:tr w:rsidR="00E32443" w:rsidRPr="00B24291" w14:paraId="5197227E" w14:textId="77777777" w:rsidTr="008C648C">
        <w:trPr>
          <w:trHeight w:val="432"/>
        </w:trPr>
        <w:tc>
          <w:tcPr>
            <w:tcW w:w="0" w:type="auto"/>
            <w:vAlign w:val="center"/>
          </w:tcPr>
          <w:p w14:paraId="46C54222" w14:textId="77777777" w:rsidR="00E32443" w:rsidRPr="00B24291" w:rsidRDefault="00E32443" w:rsidP="008C648C">
            <w:pPr>
              <w:pStyle w:val="ListParagraph"/>
              <w:numPr>
                <w:ilvl w:val="0"/>
                <w:numId w:val="133"/>
              </w:numPr>
              <w:spacing w:after="0"/>
              <w:ind w:left="34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Quality of Presentation</w:t>
            </w:r>
          </w:p>
        </w:tc>
        <w:tc>
          <w:tcPr>
            <w:tcW w:w="0" w:type="auto"/>
            <w:vAlign w:val="center"/>
          </w:tcPr>
          <w:p w14:paraId="1886E573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A1D311E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CF1F23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8E4EE5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7A376361" w14:textId="77777777" w:rsidTr="008C648C">
        <w:trPr>
          <w:trHeight w:val="432"/>
        </w:trPr>
        <w:tc>
          <w:tcPr>
            <w:tcW w:w="0" w:type="auto"/>
            <w:vAlign w:val="center"/>
          </w:tcPr>
          <w:p w14:paraId="2E1314CA" w14:textId="64FEF17F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showed communicative competence in presenting their concise and logical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84128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D115B2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3386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DE1E15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11263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D8EDD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30901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CD1DDD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6671A3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9EC72E1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were very artistic in the formulation of figures, tables etc. for their research presentation.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77617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EFFF84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46244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CE4B42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35812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CDF24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67120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796FCA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4A01758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C6656E6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were in proper attire during the thesis defense to show their confidence.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78479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D208CF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34621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4CDEB8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2968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AD077AD" w14:textId="4261C34E" w:rsidR="00E32443" w:rsidRPr="00B24291" w:rsidRDefault="00DB1DDB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18950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A8BEA1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6A6BD61" w14:textId="77777777" w:rsidTr="008C648C">
        <w:trPr>
          <w:trHeight w:val="432"/>
        </w:trPr>
        <w:tc>
          <w:tcPr>
            <w:tcW w:w="0" w:type="auto"/>
            <w:vAlign w:val="center"/>
          </w:tcPr>
          <w:p w14:paraId="6CAC8493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The researchers while presenting the content of their study demonstrated teamwork with every member showing readiness to give assistance to the presenter.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6938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166F4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977526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5ACE83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21457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554815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403989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5F36CE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23219B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15BC00B1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used appropriate and effective materials and visual aids during the presentation.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67094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873409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50552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881ED3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09766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B75792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71236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4B656F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22C45C3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7125EB9" w14:textId="77777777" w:rsidR="00E32443" w:rsidRPr="00B24291" w:rsidRDefault="00E32443" w:rsidP="008C648C">
            <w:pPr>
              <w:pStyle w:val="ListParagraph"/>
              <w:numPr>
                <w:ilvl w:val="0"/>
                <w:numId w:val="133"/>
              </w:numPr>
              <w:spacing w:after="0"/>
              <w:ind w:left="342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Ability to defend/answer question(s)</w:t>
            </w:r>
          </w:p>
        </w:tc>
        <w:tc>
          <w:tcPr>
            <w:tcW w:w="0" w:type="auto"/>
            <w:vAlign w:val="center"/>
          </w:tcPr>
          <w:p w14:paraId="56C8AAB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B4ACBBB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F76B22E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79E6241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575A0C3E" w14:textId="77777777" w:rsidTr="008C648C">
        <w:trPr>
          <w:trHeight w:val="432"/>
        </w:trPr>
        <w:tc>
          <w:tcPr>
            <w:tcW w:w="0" w:type="auto"/>
            <w:vAlign w:val="center"/>
          </w:tcPr>
          <w:p w14:paraId="477CFDEA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showed mastery in their answers to questions addressed to them.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13052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125DD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007055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49E8D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4033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1AAF7C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5194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6F16FC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AC7AD57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4949664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are alert and ready to answer questions addressed to them.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83263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35A5B6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25583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C729AB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60836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3A7810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48559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C0DDC4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1B0B4EA" w14:textId="77777777" w:rsidTr="008C648C">
        <w:trPr>
          <w:trHeight w:val="432"/>
        </w:trPr>
        <w:tc>
          <w:tcPr>
            <w:tcW w:w="0" w:type="auto"/>
            <w:vAlign w:val="center"/>
          </w:tcPr>
          <w:p w14:paraId="7951A284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demonstrated an understanding of relevant constructs and variables used in their study as they defended their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55657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BD49F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55065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7048E3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1344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4D093A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977067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0BDF01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D4DFE0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531959EF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manifested teamwork, cooperation, and preparedness in defending their thesis proposal.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9459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E9C195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41658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585E21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598676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C3EABD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67100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B537F7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DAA9E0A" w14:textId="77777777" w:rsidTr="008C648C">
        <w:trPr>
          <w:trHeight w:val="432"/>
        </w:trPr>
        <w:tc>
          <w:tcPr>
            <w:tcW w:w="0" w:type="auto"/>
            <w:vAlign w:val="center"/>
          </w:tcPr>
          <w:p w14:paraId="6418224B" w14:textId="0D55A4ED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articulated the major components or sections of the paper with clarity, accuracy of grammar, and confidence in answering questions.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9231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CE894E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8466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1A52CD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12608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8B64CE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17071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4B061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5C2C1F74" w14:textId="77777777" w:rsidTr="008C648C">
        <w:trPr>
          <w:trHeight w:val="432"/>
        </w:trPr>
        <w:tc>
          <w:tcPr>
            <w:tcW w:w="0" w:type="auto"/>
            <w:vAlign w:val="center"/>
          </w:tcPr>
          <w:p w14:paraId="257DBBA7" w14:textId="77777777" w:rsidR="00E32443" w:rsidRPr="00B24291" w:rsidRDefault="00E32443" w:rsidP="008C648C">
            <w:pPr>
              <w:spacing w:after="0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General Weighted Mean</w:t>
            </w:r>
          </w:p>
        </w:tc>
        <w:tc>
          <w:tcPr>
            <w:tcW w:w="0" w:type="auto"/>
            <w:gridSpan w:val="4"/>
            <w:vAlign w:val="center"/>
          </w:tcPr>
          <w:p w14:paraId="6394BD39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</w:tbl>
    <w:p w14:paraId="23BF86A0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505F888F" w14:textId="77777777" w:rsidR="00720C1E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>
        <w:rPr>
          <w:rFonts w:ascii="Arial" w:eastAsia="Times New Roman" w:hAnsi="Arial" w:cs="Arial"/>
          <w:b/>
          <w:color w:val="000000" w:themeColor="text1"/>
        </w:rPr>
        <w:t>PART 3: SUMMARY OF COMMENTS/SUGGESTIONS</w:t>
      </w:r>
    </w:p>
    <w:p w14:paraId="7C06BF4C" w14:textId="77777777" w:rsidR="00720C1E" w:rsidRPr="008D5CCB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655"/>
      </w:tblGrid>
      <w:tr w:rsidR="00720C1E" w:rsidRPr="008D5CCB" w14:paraId="01DA3465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29E5AF49" w14:textId="77777777" w:rsidR="00720C1E" w:rsidRPr="008D5CCB" w:rsidRDefault="00720C1E" w:rsidP="00CB1FB1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8D5CCB">
              <w:rPr>
                <w:rFonts w:ascii="Arial" w:eastAsia="Times New Roman" w:hAnsi="Arial" w:cs="Arial"/>
                <w:b/>
                <w:color w:val="000000" w:themeColor="text1"/>
              </w:rPr>
              <w:t>Sections:</w:t>
            </w:r>
          </w:p>
        </w:tc>
        <w:tc>
          <w:tcPr>
            <w:tcW w:w="6655" w:type="dxa"/>
            <w:vAlign w:val="center"/>
          </w:tcPr>
          <w:p w14:paraId="6B8253EA" w14:textId="77777777" w:rsidR="00720C1E" w:rsidRPr="008D5CCB" w:rsidRDefault="00720C1E" w:rsidP="00CB1FB1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8D5CCB">
              <w:rPr>
                <w:rFonts w:ascii="Arial" w:eastAsia="Times New Roman" w:hAnsi="Arial" w:cs="Arial"/>
                <w:b/>
                <w:color w:val="000000" w:themeColor="text1"/>
              </w:rPr>
              <w:t>Comments/Suggestions:</w:t>
            </w:r>
          </w:p>
        </w:tc>
      </w:tr>
      <w:tr w:rsidR="00720C1E" w:rsidRPr="008D5CCB" w14:paraId="0FA8A152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2B18A7E3" w14:textId="77777777" w:rsidR="00720C1E" w:rsidRPr="008D5CCB" w:rsidRDefault="00720C1E" w:rsidP="00CB1FB1">
            <w:pPr>
              <w:spacing w:after="0"/>
              <w:rPr>
                <w:rFonts w:ascii="Arial" w:eastAsia="Times New Roman" w:hAnsi="Arial" w:cs="Arial"/>
                <w:bCs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6BED74D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533E4BE4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53417D43" w14:textId="77777777" w:rsidR="00720C1E" w:rsidRPr="008D5CCB" w:rsidRDefault="00720C1E" w:rsidP="00CB1FB1">
            <w:pPr>
              <w:spacing w:after="0"/>
              <w:rPr>
                <w:rFonts w:ascii="Arial" w:eastAsia="Times New Roman" w:hAnsi="Arial" w:cs="Arial"/>
                <w:bCs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126F4F34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1589F11B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71213F10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237D35E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6A46FFDE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67F35AE5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DF2E4F8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4E222758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40D2D891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3CB023F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6FD5CACD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0F4C2992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7E38E44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73C0F282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77D1FD4D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4DEF634A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52682727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4C246341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2B00A28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</w:tbl>
    <w:p w14:paraId="00B2E4A7" w14:textId="77777777" w:rsidR="00720C1E" w:rsidRPr="00B24291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p w14:paraId="793D7FD4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lastRenderedPageBreak/>
        <w:t>Final Recommendation:</w:t>
      </w:r>
    </w:p>
    <w:p w14:paraId="475DEE83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p w14:paraId="7993F339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  <w:r w:rsidRPr="00B24291">
        <w:rPr>
          <w:rFonts w:ascii="Arial" w:eastAsia="Times New Roman" w:hAnsi="Arial" w:cs="Arial"/>
          <w:color w:val="000000" w:themeColor="text1"/>
        </w:rPr>
        <w:tab/>
        <w:t>The thesis proposal is</w:t>
      </w:r>
    </w:p>
    <w:p w14:paraId="3BE6D788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21E73FC5" w14:textId="1DACF789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-1337689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without revision</w:t>
      </w:r>
    </w:p>
    <w:p w14:paraId="3F86275B" w14:textId="5B421413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1649247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 minor revision(s)</w:t>
      </w:r>
    </w:p>
    <w:p w14:paraId="18A0B024" w14:textId="12CD98C1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1201053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 major revision(s)</w:t>
      </w:r>
    </w:p>
    <w:p w14:paraId="67922600" w14:textId="664ACCE1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898325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Not approved/No Grade</w:t>
      </w:r>
    </w:p>
    <w:p w14:paraId="6CC8AE6E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69D8A965" w14:textId="77777777" w:rsidR="00E32443" w:rsidRPr="00B24291" w:rsidRDefault="00E32443" w:rsidP="00E32443">
      <w:pPr>
        <w:spacing w:after="0"/>
        <w:jc w:val="both"/>
        <w:rPr>
          <w:rFonts w:ascii="Arial" w:hAnsi="Arial" w:cs="Arial"/>
          <w:color w:val="000000" w:themeColor="text1"/>
        </w:rPr>
      </w:pPr>
      <w:r w:rsidRPr="00B24291">
        <w:rPr>
          <w:rFonts w:ascii="Arial" w:hAnsi="Arial" w:cs="Arial"/>
          <w:color w:val="000000" w:themeColor="text1"/>
        </w:rPr>
        <w:t>NOTE: This evaluation tool must be signed by the panel member and submitted to the Research Course Facilitator after the defense.</w:t>
      </w:r>
    </w:p>
    <w:p w14:paraId="37E77636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45AECC62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5DE3B27A" w14:textId="77777777" w:rsidR="00E32443" w:rsidRPr="00B24291" w:rsidRDefault="00000000" w:rsidP="00E32443">
      <w:pPr>
        <w:spacing w:after="0"/>
        <w:jc w:val="center"/>
        <w:rPr>
          <w:rFonts w:ascii="Arial" w:hAnsi="Arial" w:cs="Arial"/>
          <w:b/>
          <w:i/>
          <w:noProof/>
          <w:color w:val="000000" w:themeColor="text1"/>
        </w:rPr>
      </w:pPr>
      <w:sdt>
        <w:sdtPr>
          <w:rPr>
            <w:rFonts w:ascii="Arial" w:hAnsi="Arial" w:cs="Arial"/>
            <w:b/>
            <w:i/>
            <w:noProof/>
            <w:color w:val="000000" w:themeColor="text1"/>
            <w:lang w:val="en-PH"/>
          </w:rPr>
          <w:id w:val="1433018904"/>
          <w:placeholder>
            <w:docPart w:val="D5F3E4A512F74784A737CE374D115EEA"/>
          </w:placeholder>
          <w:text/>
        </w:sdtPr>
        <w:sdtContent>
          <w:r w:rsidR="00E32443" w:rsidRPr="00B24291">
            <w:rPr>
              <w:rFonts w:ascii="Arial" w:eastAsiaTheme="minorEastAsia" w:hAnsi="Arial" w:cs="Arial"/>
              <w:b/>
              <w:color w:val="000000" w:themeColor="text1"/>
              <w:szCs w:val="24"/>
            </w:rPr>
            <w:t>Sheena Mae C. Manalo, LPT</w:t>
          </w:r>
        </w:sdtContent>
      </w:sdt>
    </w:p>
    <w:p w14:paraId="0342DB39" w14:textId="5451C0BB" w:rsidR="00E32443" w:rsidRPr="00B24291" w:rsidRDefault="00E32443" w:rsidP="00E32443">
      <w:pPr>
        <w:spacing w:after="0"/>
        <w:jc w:val="center"/>
        <w:rPr>
          <w:rFonts w:ascii="Arial" w:hAnsi="Arial" w:cs="Arial"/>
          <w:b/>
          <w:i/>
          <w:noProof/>
          <w:color w:val="000000" w:themeColor="text1"/>
        </w:rPr>
      </w:pPr>
      <w:r w:rsidRPr="00B24291">
        <w:rPr>
          <w:rFonts w:ascii="Arial" w:hAnsi="Arial" w:cs="Arial"/>
          <w:b/>
          <w:noProof/>
          <w:color w:val="000000" w:themeColor="text1"/>
        </w:rPr>
        <w:t>Oral Panel Member's Signature Over Printed Name</w:t>
      </w:r>
    </w:p>
    <w:sectPr w:rsidR="00E32443" w:rsidRPr="00B24291" w:rsidSect="00FA0E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31A77" w14:textId="77777777" w:rsidR="00295119" w:rsidRDefault="00295119" w:rsidP="00BF73F8">
      <w:pPr>
        <w:spacing w:after="0" w:line="240" w:lineRule="auto"/>
      </w:pPr>
      <w:r>
        <w:separator/>
      </w:r>
    </w:p>
  </w:endnote>
  <w:endnote w:type="continuationSeparator" w:id="0">
    <w:p w14:paraId="7E87F226" w14:textId="77777777" w:rsidR="00295119" w:rsidRDefault="00295119" w:rsidP="00BF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391B" w14:textId="77777777" w:rsidR="00B40FCB" w:rsidRDefault="00B40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0B261" w14:textId="091F4B9E" w:rsidR="00FA0E9D" w:rsidRDefault="00FA0E9D" w:rsidP="00FA0E9D">
    <w:pPr>
      <w:pStyle w:val="Footer"/>
    </w:pPr>
  </w:p>
  <w:p w14:paraId="0B4606A3" w14:textId="77777777" w:rsidR="00FA0E9D" w:rsidRDefault="00FA0E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6683B" w14:textId="77777777" w:rsidR="000D0D42" w:rsidRDefault="000D0D42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16F9A077" wp14:editId="1AEC1279">
              <wp:simplePos x="0" y="0"/>
              <wp:positionH relativeFrom="page">
                <wp:posOffset>-38100</wp:posOffset>
              </wp:positionH>
              <wp:positionV relativeFrom="page">
                <wp:posOffset>9249410</wp:posOffset>
              </wp:positionV>
              <wp:extent cx="7850505" cy="0"/>
              <wp:effectExtent l="0" t="19050" r="55245" b="38100"/>
              <wp:wrapNone/>
              <wp:docPr id="248" name="Straight Connector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50505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66D606" id="Straight Connector 248" o:spid="_x0000_s1026" style="position:absolute;flip:y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-3pt,728.3pt" to="615.15pt,7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B4568" w14:textId="77777777" w:rsidR="00295119" w:rsidRDefault="00295119" w:rsidP="00BF73F8">
      <w:pPr>
        <w:spacing w:after="0" w:line="240" w:lineRule="auto"/>
      </w:pPr>
      <w:r>
        <w:separator/>
      </w:r>
    </w:p>
  </w:footnote>
  <w:footnote w:type="continuationSeparator" w:id="0">
    <w:p w14:paraId="49636374" w14:textId="77777777" w:rsidR="00295119" w:rsidRDefault="00295119" w:rsidP="00BF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9EF73" w14:textId="77777777" w:rsidR="00B40FCB" w:rsidRDefault="00B40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5D755" w14:textId="77777777" w:rsidR="00FA0E9D" w:rsidRPr="00AB7AEC" w:rsidRDefault="00FA0E9D" w:rsidP="00FA0E9D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94080" behindDoc="0" locked="0" layoutInCell="1" allowOverlap="1" wp14:anchorId="3B556BF5" wp14:editId="571B6BA5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2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E29F22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BFFD197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3018599C" w14:textId="77777777" w:rsidR="00FA0E9D" w:rsidRDefault="00FA0E9D" w:rsidP="00FA0E9D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313281A7" w14:textId="7326912C" w:rsidR="00FA0E9D" w:rsidRDefault="00C76053" w:rsidP="00FA0E9D">
    <w:pPr>
      <w:pStyle w:val="NoSpacing"/>
      <w:rPr>
        <w:rFonts w:ascii="Arial" w:hAnsi="Arial" w:cs="Arial"/>
        <w:sz w:val="24"/>
        <w:szCs w:val="16"/>
      </w:rPr>
    </w:pPr>
    <w:r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99200" behindDoc="1" locked="1" layoutInCell="1" allowOverlap="1" wp14:anchorId="18DFE222" wp14:editId="0037E49F">
          <wp:simplePos x="0" y="0"/>
          <wp:positionH relativeFrom="column">
            <wp:posOffset>-1478280</wp:posOffset>
          </wp:positionH>
          <wp:positionV relativeFrom="page">
            <wp:posOffset>1261110</wp:posOffset>
          </wp:positionV>
          <wp:extent cx="7964170" cy="8064500"/>
          <wp:effectExtent l="0" t="0" r="0" b="0"/>
          <wp:wrapNone/>
          <wp:docPr id="999626437" name="Picture 999626437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9626437" name="Picture 999626437" descr="Graphical user interface&#10;&#10;Description automatically generated with medium confidenc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964170" cy="806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A49E2F" w14:textId="2FBD3822" w:rsidR="00FA0E9D" w:rsidRPr="006C4537" w:rsidRDefault="00FA0E9D" w:rsidP="00FA0E9D">
    <w:pPr>
      <w:pStyle w:val="NoSpacing"/>
      <w:rPr>
        <w:rFonts w:ascii="Arial" w:hAnsi="Arial" w:cs="Arial"/>
        <w:sz w:val="24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02511" w14:textId="77777777" w:rsidR="00E32443" w:rsidRPr="00AB7AEC" w:rsidRDefault="00E32443" w:rsidP="00E32443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88960" behindDoc="0" locked="0" layoutInCell="1" allowOverlap="1" wp14:anchorId="568B7AB9" wp14:editId="3FEFF9BA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14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AAE3F9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2F8CFC0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5E46E22C" w14:textId="77777777" w:rsidR="00E32443" w:rsidRDefault="00E32443" w:rsidP="00E32443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605FA1A0" w14:textId="77777777" w:rsidR="00E32443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9984" behindDoc="0" locked="0" layoutInCell="1" allowOverlap="1" wp14:anchorId="744C2B56" wp14:editId="6D8D681F">
              <wp:simplePos x="0" y="0"/>
              <wp:positionH relativeFrom="page">
                <wp:posOffset>-104775</wp:posOffset>
              </wp:positionH>
              <wp:positionV relativeFrom="page">
                <wp:posOffset>1284605</wp:posOffset>
              </wp:positionV>
              <wp:extent cx="7903210" cy="0"/>
              <wp:effectExtent l="0" t="19050" r="40640" b="3810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903210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C83D4" id="Straight Connector 4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-8.25pt,101.15pt" to="614.0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  <w:p w14:paraId="4FC869B1" w14:textId="77777777" w:rsidR="00E32443" w:rsidRPr="006C4537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0" distB="0" distL="114298" distR="114298" simplePos="0" relativeHeight="251686912" behindDoc="0" locked="0" layoutInCell="1" allowOverlap="1" wp14:anchorId="67F88CDF" wp14:editId="45413335">
              <wp:simplePos x="0" y="0"/>
              <wp:positionH relativeFrom="margin">
                <wp:posOffset>1581149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 flipV="1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22D94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124.5pt;margin-top:302.9pt;width:626.4pt;height:0;rotation:-90;flip:y;z-index:251686912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">
              <v:stroke dashstyle="longDash"/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87936" behindDoc="0" locked="0" layoutInCell="1" allowOverlap="1" wp14:anchorId="71565D2E" wp14:editId="1941A141">
              <wp:simplePos x="0" y="0"/>
              <wp:positionH relativeFrom="margin">
                <wp:posOffset>-4091941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7F964D" id="Straight Arrow Connector 2" o:spid="_x0000_s1026" type="#_x0000_t32" style="position:absolute;margin-left:-322.2pt;margin-top:302.9pt;width:626.4pt;height:0;rotation:90;z-index:251687936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">
              <v:stroke dashstyle="longDash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4766"/>
    <w:multiLevelType w:val="hybridMultilevel"/>
    <w:tmpl w:val="D466C5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FD6"/>
    <w:multiLevelType w:val="hybridMultilevel"/>
    <w:tmpl w:val="7B166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81F96"/>
    <w:multiLevelType w:val="hybridMultilevel"/>
    <w:tmpl w:val="61964EAE"/>
    <w:lvl w:ilvl="0" w:tplc="40CAE16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48B78A9"/>
    <w:multiLevelType w:val="hybridMultilevel"/>
    <w:tmpl w:val="85A47274"/>
    <w:lvl w:ilvl="0" w:tplc="D68E84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AF5F1D"/>
    <w:multiLevelType w:val="hybridMultilevel"/>
    <w:tmpl w:val="C930C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EE5E4D"/>
    <w:multiLevelType w:val="hybridMultilevel"/>
    <w:tmpl w:val="C930C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0F1F70"/>
    <w:multiLevelType w:val="hybridMultilevel"/>
    <w:tmpl w:val="4B76556A"/>
    <w:lvl w:ilvl="0" w:tplc="63702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525511"/>
    <w:multiLevelType w:val="hybridMultilevel"/>
    <w:tmpl w:val="84B6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822537"/>
    <w:multiLevelType w:val="hybridMultilevel"/>
    <w:tmpl w:val="57E44ADC"/>
    <w:lvl w:ilvl="0" w:tplc="ED348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64665F"/>
    <w:multiLevelType w:val="hybridMultilevel"/>
    <w:tmpl w:val="31C48774"/>
    <w:lvl w:ilvl="0" w:tplc="CCBE2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9677D2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215312"/>
    <w:multiLevelType w:val="hybridMultilevel"/>
    <w:tmpl w:val="376A5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E778EE"/>
    <w:multiLevelType w:val="hybridMultilevel"/>
    <w:tmpl w:val="DAE289E8"/>
    <w:lvl w:ilvl="0" w:tplc="716256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E0D49D9"/>
    <w:multiLevelType w:val="hybridMultilevel"/>
    <w:tmpl w:val="BF70A170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307C81"/>
    <w:multiLevelType w:val="hybridMultilevel"/>
    <w:tmpl w:val="8D0ED5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B11C71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A6F1E"/>
    <w:multiLevelType w:val="hybridMultilevel"/>
    <w:tmpl w:val="AA82EC52"/>
    <w:lvl w:ilvl="0" w:tplc="1E1A4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DA51D7"/>
    <w:multiLevelType w:val="hybridMultilevel"/>
    <w:tmpl w:val="E5626AFE"/>
    <w:lvl w:ilvl="0" w:tplc="BE6228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45113C9"/>
    <w:multiLevelType w:val="multilevel"/>
    <w:tmpl w:val="82043E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14C20BD5"/>
    <w:multiLevelType w:val="hybridMultilevel"/>
    <w:tmpl w:val="8AC87D62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731B2A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578CB"/>
    <w:multiLevelType w:val="hybridMultilevel"/>
    <w:tmpl w:val="C84CA4FA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D202C3"/>
    <w:multiLevelType w:val="multilevel"/>
    <w:tmpl w:val="679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04CB9"/>
    <w:multiLevelType w:val="hybridMultilevel"/>
    <w:tmpl w:val="2D0EDC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237F45"/>
    <w:multiLevelType w:val="hybridMultilevel"/>
    <w:tmpl w:val="8E8052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25675C"/>
    <w:multiLevelType w:val="hybridMultilevel"/>
    <w:tmpl w:val="F0B62C9C"/>
    <w:lvl w:ilvl="0" w:tplc="63CCE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92F51D0"/>
    <w:multiLevelType w:val="hybridMultilevel"/>
    <w:tmpl w:val="BAD40E90"/>
    <w:lvl w:ilvl="0" w:tplc="4114F500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27" w15:restartNumberingAfterBreak="0">
    <w:nsid w:val="1A2E1673"/>
    <w:multiLevelType w:val="hybridMultilevel"/>
    <w:tmpl w:val="C9E049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8763FD"/>
    <w:multiLevelType w:val="hybridMultilevel"/>
    <w:tmpl w:val="A4EC6DCE"/>
    <w:lvl w:ilvl="0" w:tplc="F32C8CD0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ABE1C92"/>
    <w:multiLevelType w:val="multilevel"/>
    <w:tmpl w:val="8A405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 w15:restartNumberingAfterBreak="0">
    <w:nsid w:val="1AFB444F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20FCF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006F2D"/>
    <w:multiLevelType w:val="hybridMultilevel"/>
    <w:tmpl w:val="D60660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833174"/>
    <w:multiLevelType w:val="hybridMultilevel"/>
    <w:tmpl w:val="34D8A93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F176E3C"/>
    <w:multiLevelType w:val="hybridMultilevel"/>
    <w:tmpl w:val="D988CE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F5F359A"/>
    <w:multiLevelType w:val="hybridMultilevel"/>
    <w:tmpl w:val="184C76E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9C5B34"/>
    <w:multiLevelType w:val="hybridMultilevel"/>
    <w:tmpl w:val="6F08F1B4"/>
    <w:lvl w:ilvl="0" w:tplc="1D9429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FE4273F"/>
    <w:multiLevelType w:val="hybridMultilevel"/>
    <w:tmpl w:val="34A630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F631ED"/>
    <w:multiLevelType w:val="hybridMultilevel"/>
    <w:tmpl w:val="D988CE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21D5E0E"/>
    <w:multiLevelType w:val="hybridMultilevel"/>
    <w:tmpl w:val="01C8B7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4C40C4"/>
    <w:multiLevelType w:val="hybridMultilevel"/>
    <w:tmpl w:val="7DF6BCAE"/>
    <w:lvl w:ilvl="0" w:tplc="8F66D6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89505C"/>
    <w:multiLevelType w:val="hybridMultilevel"/>
    <w:tmpl w:val="A748FB3E"/>
    <w:lvl w:ilvl="0" w:tplc="2472AB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210FFC"/>
    <w:multiLevelType w:val="multilevel"/>
    <w:tmpl w:val="69A672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43" w15:restartNumberingAfterBreak="0">
    <w:nsid w:val="25E04B14"/>
    <w:multiLevelType w:val="hybridMultilevel"/>
    <w:tmpl w:val="6308B738"/>
    <w:lvl w:ilvl="0" w:tplc="33E8D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8601C8"/>
    <w:multiLevelType w:val="hybridMultilevel"/>
    <w:tmpl w:val="18A26A22"/>
    <w:lvl w:ilvl="0" w:tplc="4470DA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7B21DDA"/>
    <w:multiLevelType w:val="hybridMultilevel"/>
    <w:tmpl w:val="D352AD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8371224"/>
    <w:multiLevelType w:val="hybridMultilevel"/>
    <w:tmpl w:val="1952C026"/>
    <w:lvl w:ilvl="0" w:tplc="BE30B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8FD1B78"/>
    <w:multiLevelType w:val="hybridMultilevel"/>
    <w:tmpl w:val="4C5256B0"/>
    <w:lvl w:ilvl="0" w:tplc="85CEA1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BC61396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C3705A0"/>
    <w:multiLevelType w:val="hybridMultilevel"/>
    <w:tmpl w:val="98905A88"/>
    <w:lvl w:ilvl="0" w:tplc="D6CCF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CF9080B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D1B2DA2"/>
    <w:multiLevelType w:val="hybridMultilevel"/>
    <w:tmpl w:val="C84CA4FA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EE1373C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0B07F88"/>
    <w:multiLevelType w:val="hybridMultilevel"/>
    <w:tmpl w:val="FD5E98AA"/>
    <w:lvl w:ilvl="0" w:tplc="C9CC10A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0CB078C"/>
    <w:multiLevelType w:val="hybridMultilevel"/>
    <w:tmpl w:val="1FB00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1634DF2"/>
    <w:multiLevelType w:val="hybridMultilevel"/>
    <w:tmpl w:val="EB884FB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2FA5587"/>
    <w:multiLevelType w:val="hybridMultilevel"/>
    <w:tmpl w:val="56101FF0"/>
    <w:lvl w:ilvl="0" w:tplc="F6C2F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4C827A9"/>
    <w:multiLevelType w:val="hybridMultilevel"/>
    <w:tmpl w:val="02361E42"/>
    <w:lvl w:ilvl="0" w:tplc="4D227C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34D64623"/>
    <w:multiLevelType w:val="multilevel"/>
    <w:tmpl w:val="725A7E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9" w15:restartNumberingAfterBreak="0">
    <w:nsid w:val="34F844D0"/>
    <w:multiLevelType w:val="hybridMultilevel"/>
    <w:tmpl w:val="E2EC156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5610C0A"/>
    <w:multiLevelType w:val="hybridMultilevel"/>
    <w:tmpl w:val="A49C5EA8"/>
    <w:lvl w:ilvl="0" w:tplc="5E04164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381964FA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88331F1"/>
    <w:multiLevelType w:val="multilevel"/>
    <w:tmpl w:val="AA18F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3" w15:restartNumberingAfterBreak="0">
    <w:nsid w:val="3908283D"/>
    <w:multiLevelType w:val="hybridMultilevel"/>
    <w:tmpl w:val="E8D84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FE0CC9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56138"/>
    <w:multiLevelType w:val="hybridMultilevel"/>
    <w:tmpl w:val="EC50673A"/>
    <w:lvl w:ilvl="0" w:tplc="0686A3D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 w15:restartNumberingAfterBreak="0">
    <w:nsid w:val="3AFE747D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9F6510"/>
    <w:multiLevelType w:val="hybridMultilevel"/>
    <w:tmpl w:val="EA44C632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68" w15:restartNumberingAfterBreak="0">
    <w:nsid w:val="3EBF768A"/>
    <w:multiLevelType w:val="hybridMultilevel"/>
    <w:tmpl w:val="B3428C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ECE15A3"/>
    <w:multiLevelType w:val="hybridMultilevel"/>
    <w:tmpl w:val="184C76E6"/>
    <w:lvl w:ilvl="0" w:tplc="03983B0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05C4452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1" w15:restartNumberingAfterBreak="0">
    <w:nsid w:val="433F0D62"/>
    <w:multiLevelType w:val="hybridMultilevel"/>
    <w:tmpl w:val="16A61C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2" w15:restartNumberingAfterBreak="0">
    <w:nsid w:val="43734BC8"/>
    <w:multiLevelType w:val="hybridMultilevel"/>
    <w:tmpl w:val="25220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5481701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5713F45"/>
    <w:multiLevelType w:val="hybridMultilevel"/>
    <w:tmpl w:val="B8843A34"/>
    <w:lvl w:ilvl="0" w:tplc="63A8C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5C85D00"/>
    <w:multiLevelType w:val="hybridMultilevel"/>
    <w:tmpl w:val="8B688002"/>
    <w:lvl w:ilvl="0" w:tplc="8BFE0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8761F35"/>
    <w:multiLevelType w:val="multilevel"/>
    <w:tmpl w:val="CE02E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7" w15:restartNumberingAfterBreak="0">
    <w:nsid w:val="48E66141"/>
    <w:multiLevelType w:val="hybridMultilevel"/>
    <w:tmpl w:val="FD5E98A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95D4AAB"/>
    <w:multiLevelType w:val="hybridMultilevel"/>
    <w:tmpl w:val="8F8ECF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8504F2"/>
    <w:multiLevelType w:val="hybridMultilevel"/>
    <w:tmpl w:val="2466E98E"/>
    <w:lvl w:ilvl="0" w:tplc="F5AA0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AD16FEA"/>
    <w:multiLevelType w:val="hybridMultilevel"/>
    <w:tmpl w:val="8FC624F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4B8E3EA6"/>
    <w:multiLevelType w:val="hybridMultilevel"/>
    <w:tmpl w:val="49662FBE"/>
    <w:lvl w:ilvl="0" w:tplc="26E0C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C4839C9"/>
    <w:multiLevelType w:val="hybridMultilevel"/>
    <w:tmpl w:val="3A2041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D6D1147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756368"/>
    <w:multiLevelType w:val="hybridMultilevel"/>
    <w:tmpl w:val="B9080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2828D64A">
      <w:start w:val="1"/>
      <w:numFmt w:val="decimal"/>
      <w:lvlText w:val="%3.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0756E09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22A686A"/>
    <w:multiLevelType w:val="multilevel"/>
    <w:tmpl w:val="F4E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257989"/>
    <w:multiLevelType w:val="hybridMultilevel"/>
    <w:tmpl w:val="EA44C632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88" w15:restartNumberingAfterBreak="0">
    <w:nsid w:val="54307963"/>
    <w:multiLevelType w:val="hybridMultilevel"/>
    <w:tmpl w:val="E068B01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58355AB"/>
    <w:multiLevelType w:val="hybridMultilevel"/>
    <w:tmpl w:val="773EEECA"/>
    <w:lvl w:ilvl="0" w:tplc="2836F4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566F39BB"/>
    <w:multiLevelType w:val="multilevel"/>
    <w:tmpl w:val="4D807D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91" w15:restartNumberingAfterBreak="0">
    <w:nsid w:val="57714AAA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5A2639B3"/>
    <w:multiLevelType w:val="multilevel"/>
    <w:tmpl w:val="5C7436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93" w15:restartNumberingAfterBreak="0">
    <w:nsid w:val="5F6C7EEF"/>
    <w:multiLevelType w:val="hybridMultilevel"/>
    <w:tmpl w:val="B33A53DA"/>
    <w:lvl w:ilvl="0" w:tplc="B1385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1EA1785"/>
    <w:multiLevelType w:val="multilevel"/>
    <w:tmpl w:val="5B8EC4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911E7A"/>
    <w:multiLevelType w:val="hybridMultilevel"/>
    <w:tmpl w:val="CF56B8B8"/>
    <w:lvl w:ilvl="0" w:tplc="D1D6AD5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C143EB"/>
    <w:multiLevelType w:val="hybridMultilevel"/>
    <w:tmpl w:val="7B1669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2FB0F34"/>
    <w:multiLevelType w:val="hybridMultilevel"/>
    <w:tmpl w:val="A4BC66EC"/>
    <w:lvl w:ilvl="0" w:tplc="A37A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303344B"/>
    <w:multiLevelType w:val="hybridMultilevel"/>
    <w:tmpl w:val="D182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242D47"/>
    <w:multiLevelType w:val="hybridMultilevel"/>
    <w:tmpl w:val="0D98EE74"/>
    <w:lvl w:ilvl="0" w:tplc="89AC1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34642FE"/>
    <w:multiLevelType w:val="hybridMultilevel"/>
    <w:tmpl w:val="933850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4722EED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4723CD7"/>
    <w:multiLevelType w:val="hybridMultilevel"/>
    <w:tmpl w:val="BAD40E90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03" w15:restartNumberingAfterBreak="0">
    <w:nsid w:val="647E755A"/>
    <w:multiLevelType w:val="hybridMultilevel"/>
    <w:tmpl w:val="83FA89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4F733AC"/>
    <w:multiLevelType w:val="hybridMultilevel"/>
    <w:tmpl w:val="29CE50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D41B6B"/>
    <w:multiLevelType w:val="hybridMultilevel"/>
    <w:tmpl w:val="4F0A84DA"/>
    <w:lvl w:ilvl="0" w:tplc="5718C0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7130E69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72424CE"/>
    <w:multiLevelType w:val="hybridMultilevel"/>
    <w:tmpl w:val="F0487B9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8391278"/>
    <w:multiLevelType w:val="multilevel"/>
    <w:tmpl w:val="B3706A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9" w15:restartNumberingAfterBreak="0">
    <w:nsid w:val="69035747"/>
    <w:multiLevelType w:val="multilevel"/>
    <w:tmpl w:val="A57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DA13C7"/>
    <w:multiLevelType w:val="hybridMultilevel"/>
    <w:tmpl w:val="E60AD45E"/>
    <w:lvl w:ilvl="0" w:tplc="EB9EB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ADC4AA8"/>
    <w:multiLevelType w:val="hybridMultilevel"/>
    <w:tmpl w:val="9730AF5A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6B4F0CBD"/>
    <w:multiLevelType w:val="hybridMultilevel"/>
    <w:tmpl w:val="6694BD96"/>
    <w:lvl w:ilvl="0" w:tplc="04090019">
      <w:start w:val="1"/>
      <w:numFmt w:val="low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13" w15:restartNumberingAfterBreak="0">
    <w:nsid w:val="6BE61924"/>
    <w:multiLevelType w:val="hybridMultilevel"/>
    <w:tmpl w:val="CA78EF90"/>
    <w:lvl w:ilvl="0" w:tplc="F05E0F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6C636AF8"/>
    <w:multiLevelType w:val="hybridMultilevel"/>
    <w:tmpl w:val="FCBAFF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CE37E0C"/>
    <w:multiLevelType w:val="hybridMultilevel"/>
    <w:tmpl w:val="E3A2493A"/>
    <w:lvl w:ilvl="0" w:tplc="173008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465055"/>
    <w:multiLevelType w:val="hybridMultilevel"/>
    <w:tmpl w:val="C860BE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6F1076EE"/>
    <w:multiLevelType w:val="hybridMultilevel"/>
    <w:tmpl w:val="E4E02094"/>
    <w:lvl w:ilvl="0" w:tplc="86D4E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FBE1CAC"/>
    <w:multiLevelType w:val="hybridMultilevel"/>
    <w:tmpl w:val="1FB00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118043E"/>
    <w:multiLevelType w:val="hybridMultilevel"/>
    <w:tmpl w:val="252A0A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176014F"/>
    <w:multiLevelType w:val="hybridMultilevel"/>
    <w:tmpl w:val="F368A6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37E7CBE"/>
    <w:multiLevelType w:val="hybridMultilevel"/>
    <w:tmpl w:val="7AEE59C8"/>
    <w:lvl w:ilvl="0" w:tplc="D9AE6A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73F41E40"/>
    <w:multiLevelType w:val="hybridMultilevel"/>
    <w:tmpl w:val="6268BF8E"/>
    <w:lvl w:ilvl="0" w:tplc="EB9EB24A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3" w15:restartNumberingAfterBreak="0">
    <w:nsid w:val="75923D53"/>
    <w:multiLevelType w:val="hybridMultilevel"/>
    <w:tmpl w:val="7FF09874"/>
    <w:lvl w:ilvl="0" w:tplc="7F185E0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24" w15:restartNumberingAfterBreak="0">
    <w:nsid w:val="776111B8"/>
    <w:multiLevelType w:val="hybridMultilevel"/>
    <w:tmpl w:val="5D82D178"/>
    <w:lvl w:ilvl="0" w:tplc="860C21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5" w15:restartNumberingAfterBreak="0">
    <w:nsid w:val="785A7388"/>
    <w:multiLevelType w:val="multilevel"/>
    <w:tmpl w:val="0404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1E3FD3"/>
    <w:multiLevelType w:val="multilevel"/>
    <w:tmpl w:val="991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B309BF"/>
    <w:multiLevelType w:val="hybridMultilevel"/>
    <w:tmpl w:val="4A040C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79BB5B12"/>
    <w:multiLevelType w:val="hybridMultilevel"/>
    <w:tmpl w:val="84EE14A8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AD10921"/>
    <w:multiLevelType w:val="hybridMultilevel"/>
    <w:tmpl w:val="C3DC8BA0"/>
    <w:lvl w:ilvl="0" w:tplc="823824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B6B1BF8"/>
    <w:multiLevelType w:val="hybridMultilevel"/>
    <w:tmpl w:val="9048C2B6"/>
    <w:lvl w:ilvl="0" w:tplc="A1D03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7D6722D9"/>
    <w:multiLevelType w:val="multilevel"/>
    <w:tmpl w:val="8DCEB8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2" w15:restartNumberingAfterBreak="0">
    <w:nsid w:val="7F74626F"/>
    <w:multiLevelType w:val="hybridMultilevel"/>
    <w:tmpl w:val="1D5E0A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722214">
    <w:abstractNumId w:val="125"/>
  </w:num>
  <w:num w:numId="2" w16cid:durableId="2067952361">
    <w:abstractNumId w:val="30"/>
  </w:num>
  <w:num w:numId="3" w16cid:durableId="2127574762">
    <w:abstractNumId w:val="61"/>
  </w:num>
  <w:num w:numId="4" w16cid:durableId="1460102428">
    <w:abstractNumId w:val="70"/>
  </w:num>
  <w:num w:numId="5" w16cid:durableId="490103644">
    <w:abstractNumId w:val="72"/>
  </w:num>
  <w:num w:numId="6" w16cid:durableId="194269046">
    <w:abstractNumId w:val="52"/>
  </w:num>
  <w:num w:numId="7" w16cid:durableId="927426292">
    <w:abstractNumId w:val="50"/>
  </w:num>
  <w:num w:numId="8" w16cid:durableId="736367748">
    <w:abstractNumId w:val="85"/>
  </w:num>
  <w:num w:numId="9" w16cid:durableId="502865732">
    <w:abstractNumId w:val="28"/>
  </w:num>
  <w:num w:numId="10" w16cid:durableId="1339231042">
    <w:abstractNumId w:val="84"/>
  </w:num>
  <w:num w:numId="11" w16cid:durableId="1919901046">
    <w:abstractNumId w:val="127"/>
  </w:num>
  <w:num w:numId="12" w16cid:durableId="2013558773">
    <w:abstractNumId w:val="116"/>
  </w:num>
  <w:num w:numId="13" w16cid:durableId="1973516331">
    <w:abstractNumId w:val="93"/>
  </w:num>
  <w:num w:numId="14" w16cid:durableId="567614053">
    <w:abstractNumId w:val="3"/>
  </w:num>
  <w:num w:numId="15" w16cid:durableId="461969021">
    <w:abstractNumId w:val="111"/>
  </w:num>
  <w:num w:numId="16" w16cid:durableId="1756315148">
    <w:abstractNumId w:val="59"/>
  </w:num>
  <w:num w:numId="17" w16cid:durableId="1764181461">
    <w:abstractNumId w:val="121"/>
  </w:num>
  <w:num w:numId="18" w16cid:durableId="161167000">
    <w:abstractNumId w:val="107"/>
  </w:num>
  <w:num w:numId="19" w16cid:durableId="977221910">
    <w:abstractNumId w:val="80"/>
  </w:num>
  <w:num w:numId="20" w16cid:durableId="567226811">
    <w:abstractNumId w:val="33"/>
  </w:num>
  <w:num w:numId="21" w16cid:durableId="970090544">
    <w:abstractNumId w:val="88"/>
  </w:num>
  <w:num w:numId="22" w16cid:durableId="2141994211">
    <w:abstractNumId w:val="128"/>
  </w:num>
  <w:num w:numId="23" w16cid:durableId="675422564">
    <w:abstractNumId w:val="19"/>
  </w:num>
  <w:num w:numId="24" w16cid:durableId="536090761">
    <w:abstractNumId w:val="13"/>
  </w:num>
  <w:num w:numId="25" w16cid:durableId="1353534179">
    <w:abstractNumId w:val="99"/>
  </w:num>
  <w:num w:numId="26" w16cid:durableId="92290676">
    <w:abstractNumId w:val="65"/>
  </w:num>
  <w:num w:numId="27" w16cid:durableId="49497360">
    <w:abstractNumId w:val="2"/>
  </w:num>
  <w:num w:numId="28" w16cid:durableId="1469399365">
    <w:abstractNumId w:val="71"/>
  </w:num>
  <w:num w:numId="29" w16cid:durableId="735011015">
    <w:abstractNumId w:val="112"/>
  </w:num>
  <w:num w:numId="30" w16cid:durableId="1152327729">
    <w:abstractNumId w:val="75"/>
  </w:num>
  <w:num w:numId="31" w16cid:durableId="1609459982">
    <w:abstractNumId w:val="108"/>
  </w:num>
  <w:num w:numId="32" w16cid:durableId="1755587654">
    <w:abstractNumId w:val="18"/>
  </w:num>
  <w:num w:numId="33" w16cid:durableId="623267770">
    <w:abstractNumId w:val="91"/>
  </w:num>
  <w:num w:numId="34" w16cid:durableId="871528565">
    <w:abstractNumId w:val="38"/>
  </w:num>
  <w:num w:numId="35" w16cid:durableId="116605224">
    <w:abstractNumId w:val="73"/>
  </w:num>
  <w:num w:numId="36" w16cid:durableId="18162632">
    <w:abstractNumId w:val="120"/>
  </w:num>
  <w:num w:numId="37" w16cid:durableId="277614330">
    <w:abstractNumId w:val="68"/>
  </w:num>
  <w:num w:numId="38" w16cid:durableId="1846820079">
    <w:abstractNumId w:val="60"/>
  </w:num>
  <w:num w:numId="39" w16cid:durableId="1791122993">
    <w:abstractNumId w:val="124"/>
  </w:num>
  <w:num w:numId="40" w16cid:durableId="306057001">
    <w:abstractNumId w:val="122"/>
  </w:num>
  <w:num w:numId="41" w16cid:durableId="1211963766">
    <w:abstractNumId w:val="105"/>
  </w:num>
  <w:num w:numId="42" w16cid:durableId="370494810">
    <w:abstractNumId w:val="110"/>
  </w:num>
  <w:num w:numId="43" w16cid:durableId="944924467">
    <w:abstractNumId w:val="31"/>
  </w:num>
  <w:num w:numId="44" w16cid:durableId="280459026">
    <w:abstractNumId w:val="48"/>
  </w:num>
  <w:num w:numId="45" w16cid:durableId="1778479900">
    <w:abstractNumId w:val="15"/>
  </w:num>
  <w:num w:numId="46" w16cid:durableId="190847833">
    <w:abstractNumId w:val="101"/>
  </w:num>
  <w:num w:numId="47" w16cid:durableId="336080296">
    <w:abstractNumId w:val="106"/>
  </w:num>
  <w:num w:numId="48" w16cid:durableId="64769714">
    <w:abstractNumId w:val="10"/>
  </w:num>
  <w:num w:numId="49" w16cid:durableId="581378866">
    <w:abstractNumId w:val="118"/>
  </w:num>
  <w:num w:numId="50" w16cid:durableId="480772134">
    <w:abstractNumId w:val="1"/>
  </w:num>
  <w:num w:numId="51" w16cid:durableId="717585089">
    <w:abstractNumId w:val="41"/>
  </w:num>
  <w:num w:numId="52" w16cid:durableId="1434593420">
    <w:abstractNumId w:val="123"/>
  </w:num>
  <w:num w:numId="53" w16cid:durableId="2127305953">
    <w:abstractNumId w:val="26"/>
  </w:num>
  <w:num w:numId="54" w16cid:durableId="1132867794">
    <w:abstractNumId w:val="53"/>
  </w:num>
  <w:num w:numId="55" w16cid:durableId="478032550">
    <w:abstractNumId w:val="51"/>
  </w:num>
  <w:num w:numId="56" w16cid:durableId="1304194821">
    <w:abstractNumId w:val="5"/>
  </w:num>
  <w:num w:numId="57" w16cid:durableId="408234763">
    <w:abstractNumId w:val="87"/>
  </w:num>
  <w:num w:numId="58" w16cid:durableId="195701900">
    <w:abstractNumId w:val="131"/>
  </w:num>
  <w:num w:numId="59" w16cid:durableId="1529950530">
    <w:abstractNumId w:val="42"/>
  </w:num>
  <w:num w:numId="60" w16cid:durableId="1293370042">
    <w:abstractNumId w:val="25"/>
  </w:num>
  <w:num w:numId="61" w16cid:durableId="1412191767">
    <w:abstractNumId w:val="129"/>
  </w:num>
  <w:num w:numId="62" w16cid:durableId="368459519">
    <w:abstractNumId w:val="98"/>
  </w:num>
  <w:num w:numId="63" w16cid:durableId="987050772">
    <w:abstractNumId w:val="7"/>
  </w:num>
  <w:num w:numId="64" w16cid:durableId="1639917320">
    <w:abstractNumId w:val="27"/>
  </w:num>
  <w:num w:numId="65" w16cid:durableId="772749601">
    <w:abstractNumId w:val="6"/>
  </w:num>
  <w:num w:numId="66" w16cid:durableId="1783575583">
    <w:abstractNumId w:val="126"/>
  </w:num>
  <w:num w:numId="67" w16cid:durableId="1467895301">
    <w:abstractNumId w:val="109"/>
  </w:num>
  <w:num w:numId="68" w16cid:durableId="2101830637">
    <w:abstractNumId w:val="22"/>
  </w:num>
  <w:num w:numId="69" w16cid:durableId="587614554">
    <w:abstractNumId w:val="86"/>
  </w:num>
  <w:num w:numId="70" w16cid:durableId="1628076197">
    <w:abstractNumId w:val="113"/>
  </w:num>
  <w:num w:numId="71" w16cid:durableId="1265261105">
    <w:abstractNumId w:val="23"/>
  </w:num>
  <w:num w:numId="72" w16cid:durableId="1254438810">
    <w:abstractNumId w:val="119"/>
  </w:num>
  <w:num w:numId="73" w16cid:durableId="1343241217">
    <w:abstractNumId w:val="11"/>
  </w:num>
  <w:num w:numId="74" w16cid:durableId="481040883">
    <w:abstractNumId w:val="92"/>
  </w:num>
  <w:num w:numId="75" w16cid:durableId="917639374">
    <w:abstractNumId w:val="46"/>
  </w:num>
  <w:num w:numId="76" w16cid:durableId="1961103162">
    <w:abstractNumId w:val="58"/>
  </w:num>
  <w:num w:numId="77" w16cid:durableId="1589925837">
    <w:abstractNumId w:val="62"/>
  </w:num>
  <w:num w:numId="78" w16cid:durableId="238171477">
    <w:abstractNumId w:val="117"/>
  </w:num>
  <w:num w:numId="79" w16cid:durableId="880017778">
    <w:abstractNumId w:val="14"/>
  </w:num>
  <w:num w:numId="80" w16cid:durableId="571625955">
    <w:abstractNumId w:val="69"/>
  </w:num>
  <w:num w:numId="81" w16cid:durableId="1133404740">
    <w:abstractNumId w:val="66"/>
  </w:num>
  <w:num w:numId="82" w16cid:durableId="1339770330">
    <w:abstractNumId w:val="77"/>
  </w:num>
  <w:num w:numId="83" w16cid:durableId="1090003213">
    <w:abstractNumId w:val="54"/>
  </w:num>
  <w:num w:numId="84" w16cid:durableId="1145589649">
    <w:abstractNumId w:val="21"/>
  </w:num>
  <w:num w:numId="85" w16cid:durableId="65153633">
    <w:abstractNumId w:val="83"/>
  </w:num>
  <w:num w:numId="86" w16cid:durableId="1083572552">
    <w:abstractNumId w:val="96"/>
  </w:num>
  <w:num w:numId="87" w16cid:durableId="1145321839">
    <w:abstractNumId w:val="102"/>
  </w:num>
  <w:num w:numId="88" w16cid:durableId="603539832">
    <w:abstractNumId w:val="4"/>
  </w:num>
  <w:num w:numId="89" w16cid:durableId="1498761373">
    <w:abstractNumId w:val="67"/>
  </w:num>
  <w:num w:numId="90" w16cid:durableId="2116630555">
    <w:abstractNumId w:val="32"/>
  </w:num>
  <w:num w:numId="91" w16cid:durableId="1101417585">
    <w:abstractNumId w:val="40"/>
  </w:num>
  <w:num w:numId="92" w16cid:durableId="815604412">
    <w:abstractNumId w:val="97"/>
  </w:num>
  <w:num w:numId="93" w16cid:durableId="375282364">
    <w:abstractNumId w:val="12"/>
  </w:num>
  <w:num w:numId="94" w16cid:durableId="2139494123">
    <w:abstractNumId w:val="94"/>
  </w:num>
  <w:num w:numId="95" w16cid:durableId="1461992541">
    <w:abstractNumId w:val="29"/>
  </w:num>
  <w:num w:numId="96" w16cid:durableId="657419846">
    <w:abstractNumId w:val="55"/>
  </w:num>
  <w:num w:numId="97" w16cid:durableId="1243370726">
    <w:abstractNumId w:val="47"/>
  </w:num>
  <w:num w:numId="98" w16cid:durableId="1386100708">
    <w:abstractNumId w:val="114"/>
  </w:num>
  <w:num w:numId="99" w16cid:durableId="146947589">
    <w:abstractNumId w:val="0"/>
  </w:num>
  <w:num w:numId="100" w16cid:durableId="229536587">
    <w:abstractNumId w:val="130"/>
  </w:num>
  <w:num w:numId="101" w16cid:durableId="18163056">
    <w:abstractNumId w:val="103"/>
  </w:num>
  <w:num w:numId="102" w16cid:durableId="1246451361">
    <w:abstractNumId w:val="57"/>
  </w:num>
  <w:num w:numId="103" w16cid:durableId="1186215793">
    <w:abstractNumId w:val="63"/>
  </w:num>
  <w:num w:numId="104" w16cid:durableId="652953091">
    <w:abstractNumId w:val="24"/>
  </w:num>
  <w:num w:numId="105" w16cid:durableId="696546438">
    <w:abstractNumId w:val="132"/>
  </w:num>
  <w:num w:numId="106" w16cid:durableId="1428963956">
    <w:abstractNumId w:val="39"/>
  </w:num>
  <w:num w:numId="107" w16cid:durableId="370037684">
    <w:abstractNumId w:val="100"/>
  </w:num>
  <w:num w:numId="108" w16cid:durableId="2058158939">
    <w:abstractNumId w:val="17"/>
  </w:num>
  <w:num w:numId="109" w16cid:durableId="124591646">
    <w:abstractNumId w:val="44"/>
  </w:num>
  <w:num w:numId="110" w16cid:durableId="266543529">
    <w:abstractNumId w:val="90"/>
  </w:num>
  <w:num w:numId="111" w16cid:durableId="1551724090">
    <w:abstractNumId w:val="8"/>
  </w:num>
  <w:num w:numId="112" w16cid:durableId="1798252127">
    <w:abstractNumId w:val="76"/>
  </w:num>
  <w:num w:numId="113" w16cid:durableId="284894192">
    <w:abstractNumId w:val="9"/>
  </w:num>
  <w:num w:numId="114" w16cid:durableId="1128931420">
    <w:abstractNumId w:val="16"/>
  </w:num>
  <w:num w:numId="115" w16cid:durableId="424228192">
    <w:abstractNumId w:val="49"/>
  </w:num>
  <w:num w:numId="116" w16cid:durableId="330110773">
    <w:abstractNumId w:val="81"/>
  </w:num>
  <w:num w:numId="117" w16cid:durableId="334966698">
    <w:abstractNumId w:val="82"/>
  </w:num>
  <w:num w:numId="118" w16cid:durableId="1054961648">
    <w:abstractNumId w:val="45"/>
  </w:num>
  <w:num w:numId="119" w16cid:durableId="1213496173">
    <w:abstractNumId w:val="104"/>
  </w:num>
  <w:num w:numId="120" w16cid:durableId="384837578">
    <w:abstractNumId w:val="37"/>
  </w:num>
  <w:num w:numId="121" w16cid:durableId="838345584">
    <w:abstractNumId w:val="78"/>
  </w:num>
  <w:num w:numId="122" w16cid:durableId="2111007653">
    <w:abstractNumId w:val="56"/>
  </w:num>
  <w:num w:numId="123" w16cid:durableId="1583447283">
    <w:abstractNumId w:val="36"/>
  </w:num>
  <w:num w:numId="124" w16cid:durableId="1871796310">
    <w:abstractNumId w:val="74"/>
  </w:num>
  <w:num w:numId="125" w16cid:durableId="782117075">
    <w:abstractNumId w:val="64"/>
  </w:num>
  <w:num w:numId="126" w16cid:durableId="1548563142">
    <w:abstractNumId w:val="20"/>
  </w:num>
  <w:num w:numId="127" w16cid:durableId="210043169">
    <w:abstractNumId w:val="79"/>
  </w:num>
  <w:num w:numId="128" w16cid:durableId="1286159013">
    <w:abstractNumId w:val="34"/>
  </w:num>
  <w:num w:numId="129" w16cid:durableId="1303971851">
    <w:abstractNumId w:val="89"/>
  </w:num>
  <w:num w:numId="130" w16cid:durableId="1277710001">
    <w:abstractNumId w:val="43"/>
  </w:num>
  <w:num w:numId="131" w16cid:durableId="2146509628">
    <w:abstractNumId w:val="95"/>
  </w:num>
  <w:num w:numId="132" w16cid:durableId="1945963029">
    <w:abstractNumId w:val="115"/>
  </w:num>
  <w:num w:numId="133" w16cid:durableId="190799092">
    <w:abstractNumId w:val="35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2NbcwNTc2MTA1NLFU0lEKTi0uzszPAykwMa4FAL06DLQtAAAA"/>
  </w:docVars>
  <w:rsids>
    <w:rsidRoot w:val="008856D8"/>
    <w:rsid w:val="0000181E"/>
    <w:rsid w:val="00002F47"/>
    <w:rsid w:val="00012489"/>
    <w:rsid w:val="00014A3F"/>
    <w:rsid w:val="00025848"/>
    <w:rsid w:val="0002708D"/>
    <w:rsid w:val="00031498"/>
    <w:rsid w:val="00035586"/>
    <w:rsid w:val="00041DE3"/>
    <w:rsid w:val="000446A1"/>
    <w:rsid w:val="00046714"/>
    <w:rsid w:val="000540E9"/>
    <w:rsid w:val="00054452"/>
    <w:rsid w:val="00074418"/>
    <w:rsid w:val="00075D5C"/>
    <w:rsid w:val="00087A97"/>
    <w:rsid w:val="000B4915"/>
    <w:rsid w:val="000D0D42"/>
    <w:rsid w:val="000E1E95"/>
    <w:rsid w:val="000E7232"/>
    <w:rsid w:val="000F0DBE"/>
    <w:rsid w:val="000F728F"/>
    <w:rsid w:val="000F7C20"/>
    <w:rsid w:val="00125B7E"/>
    <w:rsid w:val="001313A9"/>
    <w:rsid w:val="001458F7"/>
    <w:rsid w:val="001544BC"/>
    <w:rsid w:val="0017073D"/>
    <w:rsid w:val="0017696F"/>
    <w:rsid w:val="00181130"/>
    <w:rsid w:val="00181DBB"/>
    <w:rsid w:val="00185B6A"/>
    <w:rsid w:val="00187AFE"/>
    <w:rsid w:val="00190642"/>
    <w:rsid w:val="0019129F"/>
    <w:rsid w:val="001C12D8"/>
    <w:rsid w:val="001C2479"/>
    <w:rsid w:val="001C2A27"/>
    <w:rsid w:val="001C5C00"/>
    <w:rsid w:val="001E5D00"/>
    <w:rsid w:val="001E687D"/>
    <w:rsid w:val="0020187E"/>
    <w:rsid w:val="00212AD1"/>
    <w:rsid w:val="002211EE"/>
    <w:rsid w:val="002217B7"/>
    <w:rsid w:val="002238B5"/>
    <w:rsid w:val="002463F8"/>
    <w:rsid w:val="002472C2"/>
    <w:rsid w:val="002529BE"/>
    <w:rsid w:val="00252CB3"/>
    <w:rsid w:val="002530E2"/>
    <w:rsid w:val="00255550"/>
    <w:rsid w:val="00257D4A"/>
    <w:rsid w:val="00264157"/>
    <w:rsid w:val="00267052"/>
    <w:rsid w:val="002731B7"/>
    <w:rsid w:val="0028220B"/>
    <w:rsid w:val="00284F67"/>
    <w:rsid w:val="002906D2"/>
    <w:rsid w:val="00295119"/>
    <w:rsid w:val="002A0B47"/>
    <w:rsid w:val="002A46ED"/>
    <w:rsid w:val="002A4FFC"/>
    <w:rsid w:val="002A5B62"/>
    <w:rsid w:val="002B3015"/>
    <w:rsid w:val="002B40F7"/>
    <w:rsid w:val="002B6B77"/>
    <w:rsid w:val="002C2C08"/>
    <w:rsid w:val="002C4394"/>
    <w:rsid w:val="002D1D0D"/>
    <w:rsid w:val="002D62C5"/>
    <w:rsid w:val="002D69E6"/>
    <w:rsid w:val="002D7A5F"/>
    <w:rsid w:val="002E1FB0"/>
    <w:rsid w:val="002F0722"/>
    <w:rsid w:val="002F35FB"/>
    <w:rsid w:val="002F3897"/>
    <w:rsid w:val="002F42E9"/>
    <w:rsid w:val="0030443B"/>
    <w:rsid w:val="00305352"/>
    <w:rsid w:val="003110D6"/>
    <w:rsid w:val="0034188A"/>
    <w:rsid w:val="00353C8B"/>
    <w:rsid w:val="00363356"/>
    <w:rsid w:val="003676D3"/>
    <w:rsid w:val="00371033"/>
    <w:rsid w:val="00374034"/>
    <w:rsid w:val="003770DC"/>
    <w:rsid w:val="003973FB"/>
    <w:rsid w:val="003A600A"/>
    <w:rsid w:val="003B3C5E"/>
    <w:rsid w:val="003C3AB2"/>
    <w:rsid w:val="003C436C"/>
    <w:rsid w:val="003C541F"/>
    <w:rsid w:val="003C57E2"/>
    <w:rsid w:val="003C7172"/>
    <w:rsid w:val="003C78E8"/>
    <w:rsid w:val="003D493E"/>
    <w:rsid w:val="003E188E"/>
    <w:rsid w:val="003E691C"/>
    <w:rsid w:val="003E7078"/>
    <w:rsid w:val="003E7455"/>
    <w:rsid w:val="003F0669"/>
    <w:rsid w:val="00407FAB"/>
    <w:rsid w:val="004125C9"/>
    <w:rsid w:val="00421437"/>
    <w:rsid w:val="00427A1B"/>
    <w:rsid w:val="00430BAC"/>
    <w:rsid w:val="00432C27"/>
    <w:rsid w:val="0045163E"/>
    <w:rsid w:val="00456D02"/>
    <w:rsid w:val="00463C61"/>
    <w:rsid w:val="00467BE0"/>
    <w:rsid w:val="004757B7"/>
    <w:rsid w:val="00493A73"/>
    <w:rsid w:val="004A6ED9"/>
    <w:rsid w:val="004B1603"/>
    <w:rsid w:val="004B2C91"/>
    <w:rsid w:val="004B797E"/>
    <w:rsid w:val="004B7C49"/>
    <w:rsid w:val="004C5480"/>
    <w:rsid w:val="004C647A"/>
    <w:rsid w:val="004C7622"/>
    <w:rsid w:val="004C78FD"/>
    <w:rsid w:val="004D1C7A"/>
    <w:rsid w:val="004D2AEE"/>
    <w:rsid w:val="004D6484"/>
    <w:rsid w:val="004E6B44"/>
    <w:rsid w:val="00502950"/>
    <w:rsid w:val="0050374E"/>
    <w:rsid w:val="00505940"/>
    <w:rsid w:val="00505C83"/>
    <w:rsid w:val="005076CB"/>
    <w:rsid w:val="00514D75"/>
    <w:rsid w:val="00515890"/>
    <w:rsid w:val="005243B9"/>
    <w:rsid w:val="005259F8"/>
    <w:rsid w:val="00527FEC"/>
    <w:rsid w:val="005350CE"/>
    <w:rsid w:val="0053788C"/>
    <w:rsid w:val="005406FF"/>
    <w:rsid w:val="00540C6E"/>
    <w:rsid w:val="00541927"/>
    <w:rsid w:val="0054273F"/>
    <w:rsid w:val="00545F13"/>
    <w:rsid w:val="0055108D"/>
    <w:rsid w:val="00554352"/>
    <w:rsid w:val="0056576B"/>
    <w:rsid w:val="00565B50"/>
    <w:rsid w:val="005668A6"/>
    <w:rsid w:val="00570311"/>
    <w:rsid w:val="005813C7"/>
    <w:rsid w:val="00595561"/>
    <w:rsid w:val="005A3CC0"/>
    <w:rsid w:val="005C5630"/>
    <w:rsid w:val="005E61DA"/>
    <w:rsid w:val="005F3DD6"/>
    <w:rsid w:val="005F6499"/>
    <w:rsid w:val="0061255E"/>
    <w:rsid w:val="00613DB3"/>
    <w:rsid w:val="00615246"/>
    <w:rsid w:val="00620619"/>
    <w:rsid w:val="00625434"/>
    <w:rsid w:val="00640A48"/>
    <w:rsid w:val="00643B06"/>
    <w:rsid w:val="006541FB"/>
    <w:rsid w:val="00662CC0"/>
    <w:rsid w:val="006637F8"/>
    <w:rsid w:val="00664F69"/>
    <w:rsid w:val="00670680"/>
    <w:rsid w:val="00671887"/>
    <w:rsid w:val="00672054"/>
    <w:rsid w:val="00691927"/>
    <w:rsid w:val="00695CB9"/>
    <w:rsid w:val="006A243C"/>
    <w:rsid w:val="006C02F6"/>
    <w:rsid w:val="006C4537"/>
    <w:rsid w:val="006D1225"/>
    <w:rsid w:val="006E0C8A"/>
    <w:rsid w:val="006E5022"/>
    <w:rsid w:val="006E7D01"/>
    <w:rsid w:val="006F6A87"/>
    <w:rsid w:val="006F71F5"/>
    <w:rsid w:val="00706C56"/>
    <w:rsid w:val="00710579"/>
    <w:rsid w:val="0071196E"/>
    <w:rsid w:val="007124E9"/>
    <w:rsid w:val="00712F94"/>
    <w:rsid w:val="00720C1E"/>
    <w:rsid w:val="00724AEC"/>
    <w:rsid w:val="007255AE"/>
    <w:rsid w:val="00725FA2"/>
    <w:rsid w:val="00743EF3"/>
    <w:rsid w:val="00771FB7"/>
    <w:rsid w:val="007766C4"/>
    <w:rsid w:val="00782CEB"/>
    <w:rsid w:val="00783F51"/>
    <w:rsid w:val="0079059F"/>
    <w:rsid w:val="00790B73"/>
    <w:rsid w:val="007A02C8"/>
    <w:rsid w:val="007A2185"/>
    <w:rsid w:val="007B3950"/>
    <w:rsid w:val="007C49D8"/>
    <w:rsid w:val="007C616D"/>
    <w:rsid w:val="007E2D9B"/>
    <w:rsid w:val="007F252B"/>
    <w:rsid w:val="008012CE"/>
    <w:rsid w:val="00801D52"/>
    <w:rsid w:val="00807AFA"/>
    <w:rsid w:val="00814CD9"/>
    <w:rsid w:val="008364DD"/>
    <w:rsid w:val="00844595"/>
    <w:rsid w:val="008453EA"/>
    <w:rsid w:val="008462E8"/>
    <w:rsid w:val="00853438"/>
    <w:rsid w:val="00855483"/>
    <w:rsid w:val="00857718"/>
    <w:rsid w:val="00857F57"/>
    <w:rsid w:val="00875FB5"/>
    <w:rsid w:val="008856D8"/>
    <w:rsid w:val="00885EF3"/>
    <w:rsid w:val="008B1038"/>
    <w:rsid w:val="008B6976"/>
    <w:rsid w:val="008B7967"/>
    <w:rsid w:val="008C025B"/>
    <w:rsid w:val="008C23E8"/>
    <w:rsid w:val="008C51BF"/>
    <w:rsid w:val="008C74EF"/>
    <w:rsid w:val="008D656C"/>
    <w:rsid w:val="008E4F4A"/>
    <w:rsid w:val="008E789C"/>
    <w:rsid w:val="008F50E8"/>
    <w:rsid w:val="008F66A2"/>
    <w:rsid w:val="009010EC"/>
    <w:rsid w:val="0091214B"/>
    <w:rsid w:val="0091231E"/>
    <w:rsid w:val="00913EBA"/>
    <w:rsid w:val="009177DE"/>
    <w:rsid w:val="00923C9C"/>
    <w:rsid w:val="0092466D"/>
    <w:rsid w:val="0092705F"/>
    <w:rsid w:val="00927B0A"/>
    <w:rsid w:val="00932DA2"/>
    <w:rsid w:val="00934D04"/>
    <w:rsid w:val="00941AF0"/>
    <w:rsid w:val="00972C09"/>
    <w:rsid w:val="00974BFC"/>
    <w:rsid w:val="00977019"/>
    <w:rsid w:val="009850F0"/>
    <w:rsid w:val="0099041C"/>
    <w:rsid w:val="009C5DE0"/>
    <w:rsid w:val="009F202D"/>
    <w:rsid w:val="009F38CB"/>
    <w:rsid w:val="009F410C"/>
    <w:rsid w:val="009F7756"/>
    <w:rsid w:val="00A11B24"/>
    <w:rsid w:val="00A16607"/>
    <w:rsid w:val="00A204A2"/>
    <w:rsid w:val="00A20979"/>
    <w:rsid w:val="00A25C8B"/>
    <w:rsid w:val="00A2684E"/>
    <w:rsid w:val="00A30CFE"/>
    <w:rsid w:val="00A3358F"/>
    <w:rsid w:val="00A40D53"/>
    <w:rsid w:val="00A4311C"/>
    <w:rsid w:val="00A503F2"/>
    <w:rsid w:val="00A5058D"/>
    <w:rsid w:val="00A55C18"/>
    <w:rsid w:val="00A577BA"/>
    <w:rsid w:val="00A63BAA"/>
    <w:rsid w:val="00A66804"/>
    <w:rsid w:val="00A66BBC"/>
    <w:rsid w:val="00A7093E"/>
    <w:rsid w:val="00A7235A"/>
    <w:rsid w:val="00A771AC"/>
    <w:rsid w:val="00A8673B"/>
    <w:rsid w:val="00A91632"/>
    <w:rsid w:val="00AA1E5A"/>
    <w:rsid w:val="00AB7AEC"/>
    <w:rsid w:val="00AC06C1"/>
    <w:rsid w:val="00AC097A"/>
    <w:rsid w:val="00AC1B3F"/>
    <w:rsid w:val="00AD0BF1"/>
    <w:rsid w:val="00AD41F9"/>
    <w:rsid w:val="00B13DB6"/>
    <w:rsid w:val="00B14149"/>
    <w:rsid w:val="00B2107F"/>
    <w:rsid w:val="00B218DF"/>
    <w:rsid w:val="00B24291"/>
    <w:rsid w:val="00B25329"/>
    <w:rsid w:val="00B27E75"/>
    <w:rsid w:val="00B3161D"/>
    <w:rsid w:val="00B3399C"/>
    <w:rsid w:val="00B34E7F"/>
    <w:rsid w:val="00B40FCB"/>
    <w:rsid w:val="00B43090"/>
    <w:rsid w:val="00B45BE6"/>
    <w:rsid w:val="00B46017"/>
    <w:rsid w:val="00B54E73"/>
    <w:rsid w:val="00B620E1"/>
    <w:rsid w:val="00B80D90"/>
    <w:rsid w:val="00B85F5C"/>
    <w:rsid w:val="00B8745C"/>
    <w:rsid w:val="00B917C9"/>
    <w:rsid w:val="00B92110"/>
    <w:rsid w:val="00B93D2C"/>
    <w:rsid w:val="00B9791B"/>
    <w:rsid w:val="00BC76C0"/>
    <w:rsid w:val="00BD2E0D"/>
    <w:rsid w:val="00BE3347"/>
    <w:rsid w:val="00BF0105"/>
    <w:rsid w:val="00BF03E6"/>
    <w:rsid w:val="00BF231F"/>
    <w:rsid w:val="00BF73F8"/>
    <w:rsid w:val="00C22915"/>
    <w:rsid w:val="00C22D71"/>
    <w:rsid w:val="00C3056D"/>
    <w:rsid w:val="00C3432E"/>
    <w:rsid w:val="00C61369"/>
    <w:rsid w:val="00C61C6A"/>
    <w:rsid w:val="00C71AE4"/>
    <w:rsid w:val="00C76053"/>
    <w:rsid w:val="00C862AF"/>
    <w:rsid w:val="00C91788"/>
    <w:rsid w:val="00CA3C70"/>
    <w:rsid w:val="00CA622B"/>
    <w:rsid w:val="00CC27D1"/>
    <w:rsid w:val="00CC3A45"/>
    <w:rsid w:val="00CD546E"/>
    <w:rsid w:val="00CF1676"/>
    <w:rsid w:val="00CF43D2"/>
    <w:rsid w:val="00CF7A59"/>
    <w:rsid w:val="00D00BBD"/>
    <w:rsid w:val="00D014D7"/>
    <w:rsid w:val="00D11649"/>
    <w:rsid w:val="00D13E2D"/>
    <w:rsid w:val="00D17798"/>
    <w:rsid w:val="00D17913"/>
    <w:rsid w:val="00D179B1"/>
    <w:rsid w:val="00D209AE"/>
    <w:rsid w:val="00D22A43"/>
    <w:rsid w:val="00D27480"/>
    <w:rsid w:val="00D302C7"/>
    <w:rsid w:val="00D31691"/>
    <w:rsid w:val="00D3290F"/>
    <w:rsid w:val="00D34CDB"/>
    <w:rsid w:val="00D430AC"/>
    <w:rsid w:val="00D456B1"/>
    <w:rsid w:val="00D45857"/>
    <w:rsid w:val="00D4706B"/>
    <w:rsid w:val="00D50FB8"/>
    <w:rsid w:val="00D52204"/>
    <w:rsid w:val="00D54110"/>
    <w:rsid w:val="00D546B4"/>
    <w:rsid w:val="00D5539B"/>
    <w:rsid w:val="00D56ED7"/>
    <w:rsid w:val="00D610DE"/>
    <w:rsid w:val="00D705C6"/>
    <w:rsid w:val="00D70E88"/>
    <w:rsid w:val="00D86908"/>
    <w:rsid w:val="00D9261C"/>
    <w:rsid w:val="00D92DDB"/>
    <w:rsid w:val="00D9487E"/>
    <w:rsid w:val="00DA0E2B"/>
    <w:rsid w:val="00DA262D"/>
    <w:rsid w:val="00DA682F"/>
    <w:rsid w:val="00DB0046"/>
    <w:rsid w:val="00DB1DDB"/>
    <w:rsid w:val="00DB2FAF"/>
    <w:rsid w:val="00DC1236"/>
    <w:rsid w:val="00DC5B1F"/>
    <w:rsid w:val="00DD18C4"/>
    <w:rsid w:val="00DD4EC7"/>
    <w:rsid w:val="00DD6A36"/>
    <w:rsid w:val="00DE1D91"/>
    <w:rsid w:val="00DE3826"/>
    <w:rsid w:val="00DE3FA8"/>
    <w:rsid w:val="00DE579C"/>
    <w:rsid w:val="00DF0017"/>
    <w:rsid w:val="00DF232F"/>
    <w:rsid w:val="00DF4894"/>
    <w:rsid w:val="00E04E16"/>
    <w:rsid w:val="00E135D6"/>
    <w:rsid w:val="00E2418A"/>
    <w:rsid w:val="00E30762"/>
    <w:rsid w:val="00E32443"/>
    <w:rsid w:val="00E42041"/>
    <w:rsid w:val="00E43FFC"/>
    <w:rsid w:val="00E4447B"/>
    <w:rsid w:val="00E47283"/>
    <w:rsid w:val="00E67341"/>
    <w:rsid w:val="00E85352"/>
    <w:rsid w:val="00E9141F"/>
    <w:rsid w:val="00EA6569"/>
    <w:rsid w:val="00EB4C26"/>
    <w:rsid w:val="00EC0B8D"/>
    <w:rsid w:val="00EC0C41"/>
    <w:rsid w:val="00EC32C9"/>
    <w:rsid w:val="00ED47C3"/>
    <w:rsid w:val="00ED60FB"/>
    <w:rsid w:val="00EE2C9C"/>
    <w:rsid w:val="00EE4681"/>
    <w:rsid w:val="00EE4A5B"/>
    <w:rsid w:val="00EE698D"/>
    <w:rsid w:val="00EE7E34"/>
    <w:rsid w:val="00F02968"/>
    <w:rsid w:val="00F02A89"/>
    <w:rsid w:val="00F1590C"/>
    <w:rsid w:val="00F213AC"/>
    <w:rsid w:val="00F2368F"/>
    <w:rsid w:val="00F275C4"/>
    <w:rsid w:val="00F42325"/>
    <w:rsid w:val="00F441DA"/>
    <w:rsid w:val="00F45164"/>
    <w:rsid w:val="00F53ABC"/>
    <w:rsid w:val="00F55438"/>
    <w:rsid w:val="00F567FA"/>
    <w:rsid w:val="00F57670"/>
    <w:rsid w:val="00F63256"/>
    <w:rsid w:val="00F7138A"/>
    <w:rsid w:val="00F74317"/>
    <w:rsid w:val="00F83838"/>
    <w:rsid w:val="00F83AF8"/>
    <w:rsid w:val="00F8690B"/>
    <w:rsid w:val="00F86FA4"/>
    <w:rsid w:val="00F92196"/>
    <w:rsid w:val="00F9632B"/>
    <w:rsid w:val="00FA0E9D"/>
    <w:rsid w:val="00FA1DEB"/>
    <w:rsid w:val="00FA5E52"/>
    <w:rsid w:val="00FA6B13"/>
    <w:rsid w:val="00FA7EDE"/>
    <w:rsid w:val="00FB1A18"/>
    <w:rsid w:val="00FB3D32"/>
    <w:rsid w:val="00FC1E51"/>
    <w:rsid w:val="00FC2F28"/>
    <w:rsid w:val="00FC3E07"/>
    <w:rsid w:val="00FD2B69"/>
    <w:rsid w:val="00FF0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0049D"/>
  <w15:docId w15:val="{38164D33-8B13-4165-BBA9-720B02BB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0B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FE6495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locked/>
    <w:rsid w:val="00FE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6C03D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6C03D7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6C03D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C03D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6C0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6C03D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B54"/>
    <w:pPr>
      <w:ind w:left="720"/>
    </w:pPr>
  </w:style>
  <w:style w:type="paragraph" w:styleId="NoSpacing">
    <w:name w:val="No Spacing"/>
    <w:link w:val="NoSpacingChar"/>
    <w:uiPriority w:val="1"/>
    <w:qFormat/>
    <w:rsid w:val="00CA033F"/>
    <w:rPr>
      <w:rFonts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23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2AB1"/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rsid w:val="00232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2AB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rsid w:val="00A41F8B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E690D"/>
  </w:style>
  <w:style w:type="character" w:customStyle="1" w:styleId="apple-converted-space">
    <w:name w:val="apple-converted-space"/>
    <w:basedOn w:val="DefaultParagraphFont"/>
    <w:rsid w:val="00135926"/>
  </w:style>
  <w:style w:type="table" w:styleId="TableGrid">
    <w:name w:val="Table Grid"/>
    <w:basedOn w:val="TableNormal"/>
    <w:uiPriority w:val="39"/>
    <w:locked/>
    <w:rsid w:val="00941A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350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p">
    <w:name w:val="p"/>
    <w:basedOn w:val="Normal"/>
    <w:rsid w:val="0022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locked/>
    <w:rsid w:val="0022165F"/>
    <w:rPr>
      <w:i/>
      <w:iCs/>
    </w:rPr>
  </w:style>
  <w:style w:type="character" w:customStyle="1" w:styleId="oneclick-link">
    <w:name w:val="oneclick-link"/>
    <w:basedOn w:val="DefaultParagraphFont"/>
    <w:rsid w:val="0022165F"/>
  </w:style>
  <w:style w:type="paragraph" w:styleId="NormalWeb">
    <w:name w:val="Normal (Web)"/>
    <w:basedOn w:val="Normal"/>
    <w:uiPriority w:val="99"/>
    <w:unhideWhenUsed/>
    <w:rsid w:val="0022165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Heading2Char">
    <w:name w:val="Heading 2 Char"/>
    <w:basedOn w:val="DefaultParagraphFont"/>
    <w:link w:val="Heading2"/>
    <w:rsid w:val="00FE649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495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null">
    <w:name w:val="null"/>
    <w:basedOn w:val="DefaultParagraphFont"/>
    <w:rsid w:val="00FE6495"/>
  </w:style>
  <w:style w:type="character" w:styleId="Strong">
    <w:name w:val="Strong"/>
    <w:basedOn w:val="DefaultParagraphFont"/>
    <w:uiPriority w:val="22"/>
    <w:qFormat/>
    <w:locked/>
    <w:rsid w:val="00FE6495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9469D2"/>
    <w:rPr>
      <w:rFonts w:cs="Calibri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1C0D7B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C0D7B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3F8"/>
    <w:rPr>
      <w:rFonts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6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6B13"/>
    <w:rPr>
      <w:rFonts w:cs="Calibri"/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613DB3"/>
    <w:rPr>
      <w:rFonts w:cs="Times New Roman"/>
      <w:lang w:val="en-PH"/>
    </w:rPr>
  </w:style>
  <w:style w:type="character" w:customStyle="1" w:styleId="citationurl-text">
    <w:name w:val="citation__url-text"/>
    <w:basedOn w:val="DefaultParagraphFont"/>
    <w:rsid w:val="00014A3F"/>
  </w:style>
  <w:style w:type="character" w:customStyle="1" w:styleId="apple-style-span">
    <w:name w:val="apple-style-span"/>
    <w:basedOn w:val="DefaultParagraphFont"/>
    <w:rsid w:val="00014A3F"/>
  </w:style>
  <w:style w:type="table" w:customStyle="1" w:styleId="TableGrid1">
    <w:name w:val="Table Grid1"/>
    <w:basedOn w:val="TableNormal"/>
    <w:next w:val="TableGrid"/>
    <w:uiPriority w:val="39"/>
    <w:rsid w:val="003C541F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41F"/>
    <w:rPr>
      <w:color w:val="808080"/>
    </w:rPr>
  </w:style>
  <w:style w:type="table" w:styleId="GridTable4-Accent4">
    <w:name w:val="Grid Table 4 Accent 4"/>
    <w:basedOn w:val="TableNormal"/>
    <w:uiPriority w:val="49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6A24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6A24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A243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f01">
    <w:name w:val="cf01"/>
    <w:basedOn w:val="DefaultParagraphFont"/>
    <w:rsid w:val="00D179B1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E9141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E9141F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141F"/>
    <w:rPr>
      <w:rFonts w:cs="Calibri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9141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141F"/>
    <w:rPr>
      <w:rFonts w:cs="Calibri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914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Files\moles%20researches\final%20proposal\final%20proposal%201-final.edited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F3E4A512F74784A737CE374D115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A5822-B79C-4EC6-8FCD-5B18A5D57998}"/>
      </w:docPartPr>
      <w:docPartBody>
        <w:p w:rsidR="001F276D" w:rsidRDefault="000D30A8" w:rsidP="000D30A8">
          <w:pPr>
            <w:pStyle w:val="D5F3E4A512F74784A737CE374D115EEA"/>
          </w:pPr>
          <w:r w:rsidRPr="000A2647">
            <w:rPr>
              <w:rStyle w:val="PlaceholderText"/>
              <w:rFonts w:ascii="Arial" w:hAnsi="Arial" w:cs="Arial"/>
              <w:color w:val="000000" w:themeColor="text1"/>
              <w:szCs w:val="24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AE"/>
    <w:rsid w:val="000D30A8"/>
    <w:rsid w:val="000D48C7"/>
    <w:rsid w:val="00105B48"/>
    <w:rsid w:val="00193E31"/>
    <w:rsid w:val="001F276D"/>
    <w:rsid w:val="00355621"/>
    <w:rsid w:val="003A259E"/>
    <w:rsid w:val="003E4E27"/>
    <w:rsid w:val="00415555"/>
    <w:rsid w:val="00422B0E"/>
    <w:rsid w:val="004C3730"/>
    <w:rsid w:val="004E2226"/>
    <w:rsid w:val="005929DA"/>
    <w:rsid w:val="005D005F"/>
    <w:rsid w:val="00617C03"/>
    <w:rsid w:val="00623A71"/>
    <w:rsid w:val="007A3A96"/>
    <w:rsid w:val="0081764C"/>
    <w:rsid w:val="008550AE"/>
    <w:rsid w:val="00870EF1"/>
    <w:rsid w:val="00880505"/>
    <w:rsid w:val="00907515"/>
    <w:rsid w:val="00B05C7E"/>
    <w:rsid w:val="00CB6F67"/>
    <w:rsid w:val="00D92D8C"/>
    <w:rsid w:val="00E43BD7"/>
    <w:rsid w:val="00E46EB6"/>
    <w:rsid w:val="00FB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0A8"/>
    <w:rPr>
      <w:color w:val="808080"/>
    </w:rPr>
  </w:style>
  <w:style w:type="paragraph" w:customStyle="1" w:styleId="D5F3E4A512F74784A737CE374D115EEA">
    <w:name w:val="D5F3E4A512F74784A737CE374D115EEA"/>
    <w:rsid w:val="000D30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9F752-F7AA-4795-B94A-DA22423D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proposal 1-final.edited</Template>
  <TotalTime>6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SPUP</Company>
  <LinksUpToDate>false</LinksUpToDate>
  <CharactersWithSpaces>6448</CharactersWithSpaces>
  <SharedDoc>false</SharedDoc>
  <HLinks>
    <vt:vector size="6" baseType="variant">
      <vt:variant>
        <vt:i4>3670121</vt:i4>
      </vt:variant>
      <vt:variant>
        <vt:i4>0</vt:i4>
      </vt:variant>
      <vt:variant>
        <vt:i4>0</vt:i4>
      </vt:variant>
      <vt:variant>
        <vt:i4>5</vt:i4>
      </vt:variant>
      <vt:variant>
        <vt:lpwstr>http://www.uen.org/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Rodel Cahilig</cp:lastModifiedBy>
  <cp:revision>16</cp:revision>
  <cp:lastPrinted>2021-12-07T13:38:00Z</cp:lastPrinted>
  <dcterms:created xsi:type="dcterms:W3CDTF">2022-09-10T10:24:00Z</dcterms:created>
  <dcterms:modified xsi:type="dcterms:W3CDTF">2023-08-25T07:15:00Z</dcterms:modified>
</cp:coreProperties>
</file>