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4217" w14:textId="77777777" w:rsidR="00E32443" w:rsidRPr="00B24291" w:rsidRDefault="00E32443" w:rsidP="00E32443">
      <w:pPr>
        <w:spacing w:after="0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ACTION TAKEN MATRIX</w:t>
      </w:r>
    </w:p>
    <w:p w14:paraId="5EB15029" w14:textId="77777777" w:rsidR="00E32443" w:rsidRPr="00B24291" w:rsidRDefault="00E32443" w:rsidP="00E32443">
      <w:pPr>
        <w:spacing w:after="0"/>
        <w:jc w:val="both"/>
        <w:rPr>
          <w:rFonts w:ascii="Arial" w:hAnsi="Arial" w:cs="Arial"/>
          <w:bCs/>
          <w:color w:val="000000" w:themeColor="text1"/>
        </w:rPr>
      </w:pPr>
    </w:p>
    <w:p w14:paraId="535D0CA2" w14:textId="33B91F2F" w:rsidR="00E32443" w:rsidRPr="00B24291" w:rsidRDefault="00AE6104" w:rsidP="00E32443">
      <w:pPr>
        <w:spacing w:after="0"/>
        <w:jc w:val="center"/>
        <w:rPr>
          <w:rFonts w:ascii="Arial" w:eastAsia="Times New Roman" w:hAnsi="Arial" w:cs="Arial"/>
          <w:bCs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21148643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>
        <w:rPr>
          <w:rFonts w:ascii="Arial" w:eastAsia="MS Gothic" w:hAnsi="Arial" w:cs="Arial"/>
          <w:bCs/>
          <w:noProof/>
          <w:color w:val="000000" w:themeColor="text1"/>
        </w:rPr>
        <w:t xml:space="preserve"> Research Proposal</w:t>
      </w:r>
      <w:r>
        <w:rPr>
          <w:rFonts w:ascii="Arial" w:eastAsia="MS Gothic" w:hAnsi="Arial" w:cs="Arial"/>
          <w:bCs/>
          <w:noProof/>
          <w:color w:val="000000" w:themeColor="text1"/>
        </w:rPr>
        <w:tab/>
      </w:r>
      <w:r>
        <w:rPr>
          <w:rFonts w:ascii="Arial" w:eastAsia="MS Gothic" w:hAnsi="Arial" w:cs="Arial"/>
          <w:bCs/>
          <w:noProof/>
          <w:color w:val="000000" w:themeColor="text1"/>
        </w:rPr>
        <w:tab/>
      </w:r>
      <w:sdt>
        <w:sdtPr>
          <w:rPr>
            <w:rFonts w:ascii="Arial" w:hAnsi="Arial" w:cs="Arial"/>
            <w:b/>
            <w:noProof/>
            <w:color w:val="000000" w:themeColor="text1"/>
          </w:rPr>
          <w:id w:val="3030561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☒</w:t>
          </w:r>
        </w:sdtContent>
      </w:sdt>
      <w:r>
        <w:rPr>
          <w:rFonts w:ascii="Arial" w:eastAsia="MS Gothic" w:hAnsi="Arial" w:cs="Arial"/>
          <w:bCs/>
          <w:noProof/>
          <w:color w:val="000000" w:themeColor="text1"/>
        </w:rPr>
        <w:t xml:space="preserve"> Final Thesis</w:t>
      </w:r>
    </w:p>
    <w:p w14:paraId="33BA9797" w14:textId="77777777" w:rsidR="00E32443" w:rsidRPr="00B24291" w:rsidRDefault="00E32443" w:rsidP="00E32443">
      <w:pPr>
        <w:spacing w:after="0"/>
        <w:jc w:val="both"/>
        <w:rPr>
          <w:rFonts w:ascii="Arial" w:hAnsi="Arial" w:cs="Arial"/>
          <w:bCs/>
          <w:color w:val="000000" w:themeColor="text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89"/>
        <w:gridCol w:w="1210"/>
        <w:gridCol w:w="4121"/>
        <w:gridCol w:w="5330"/>
      </w:tblGrid>
      <w:tr w:rsidR="00E32443" w:rsidRPr="00B24291" w14:paraId="3C236BDA" w14:textId="77777777" w:rsidTr="00F32FC4">
        <w:tc>
          <w:tcPr>
            <w:tcW w:w="1351" w:type="pct"/>
            <w:gridSpan w:val="2"/>
          </w:tcPr>
          <w:p w14:paraId="1856558C" w14:textId="497FDECC" w:rsidR="00E32443" w:rsidRPr="00B24291" w:rsidRDefault="0080229C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Course &amp; Year:</w:t>
            </w:r>
          </w:p>
        </w:tc>
        <w:tc>
          <w:tcPr>
            <w:tcW w:w="3649" w:type="pct"/>
            <w:gridSpan w:val="2"/>
          </w:tcPr>
          <w:p w14:paraId="431C9F98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BSIT 4-2</w:t>
            </w:r>
          </w:p>
        </w:tc>
      </w:tr>
      <w:tr w:rsidR="00E32443" w:rsidRPr="00B24291" w14:paraId="2C677CFB" w14:textId="77777777" w:rsidTr="00F32FC4">
        <w:tc>
          <w:tcPr>
            <w:tcW w:w="1351" w:type="pct"/>
            <w:gridSpan w:val="2"/>
          </w:tcPr>
          <w:p w14:paraId="35ED57AC" w14:textId="77777777" w:rsidR="00E32443" w:rsidRPr="00B24291" w:rsidRDefault="00E32443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Title of Thesis:</w:t>
            </w:r>
          </w:p>
        </w:tc>
        <w:tc>
          <w:tcPr>
            <w:tcW w:w="3649" w:type="pct"/>
            <w:gridSpan w:val="2"/>
          </w:tcPr>
          <w:p w14:paraId="6D493447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COBRA: Comprehensive Online Beginner Resource for Python Application</w:t>
            </w:r>
          </w:p>
        </w:tc>
      </w:tr>
      <w:tr w:rsidR="00E32443" w:rsidRPr="00B24291" w14:paraId="4257C929" w14:textId="77777777" w:rsidTr="00F32FC4">
        <w:tc>
          <w:tcPr>
            <w:tcW w:w="5000" w:type="pct"/>
            <w:gridSpan w:val="4"/>
          </w:tcPr>
          <w:p w14:paraId="19328652" w14:textId="77777777" w:rsidR="00E32443" w:rsidRPr="00B24291" w:rsidRDefault="00E32443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E32443" w:rsidRPr="00B24291" w14:paraId="219643A4" w14:textId="77777777" w:rsidTr="00F32FC4">
        <w:tc>
          <w:tcPr>
            <w:tcW w:w="5000" w:type="pct"/>
            <w:gridSpan w:val="4"/>
          </w:tcPr>
          <w:p w14:paraId="3CCD0DC6" w14:textId="77777777" w:rsidR="00E32443" w:rsidRPr="00B24291" w:rsidRDefault="00E32443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E32443" w:rsidRPr="00B24291" w14:paraId="4EFF2971" w14:textId="77777777" w:rsidTr="00F32FC4">
        <w:tc>
          <w:tcPr>
            <w:tcW w:w="5000" w:type="pct"/>
            <w:gridSpan w:val="4"/>
          </w:tcPr>
          <w:p w14:paraId="1CADB4D6" w14:textId="77777777" w:rsidR="00E32443" w:rsidRPr="00B24291" w:rsidRDefault="00E32443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F32FC4" w:rsidRPr="00B24291" w14:paraId="5C69BA4D" w14:textId="77777777" w:rsidTr="00F32FC4">
        <w:tc>
          <w:tcPr>
            <w:tcW w:w="884" w:type="pct"/>
          </w:tcPr>
          <w:p w14:paraId="2DE5BAA1" w14:textId="77777777" w:rsidR="00F32FC4" w:rsidRPr="00B24291" w:rsidRDefault="00F32FC4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Researchers:</w:t>
            </w:r>
          </w:p>
        </w:tc>
        <w:tc>
          <w:tcPr>
            <w:tcW w:w="2058" w:type="pct"/>
            <w:gridSpan w:val="2"/>
          </w:tcPr>
          <w:p w14:paraId="147A9ADA" w14:textId="28FA38F3" w:rsidR="00F32FC4" w:rsidRPr="00F32FC4" w:rsidRDefault="005E5CD9" w:rsidP="00F32FC4">
            <w:pPr>
              <w:spacing w:after="0"/>
              <w:ind w:left="-24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Mark Danzen Q.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Aquino</w:t>
            </w:r>
            <w:proofErr w:type="spellEnd"/>
          </w:p>
        </w:tc>
        <w:tc>
          <w:tcPr>
            <w:tcW w:w="2058" w:type="pct"/>
          </w:tcPr>
          <w:p w14:paraId="61357F83" w14:textId="2FC28DA0" w:rsidR="00F32FC4" w:rsidRPr="00F32FC4" w:rsidRDefault="005E5CD9" w:rsidP="00F32FC4">
            <w:pPr>
              <w:spacing w:after="0"/>
              <w:ind w:left="-24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Irish I. Gregorio</w:t>
            </w:r>
          </w:p>
        </w:tc>
      </w:tr>
      <w:tr w:rsidR="00F32FC4" w:rsidRPr="00B24291" w14:paraId="2F91CF2E" w14:textId="77777777" w:rsidTr="00F32FC4">
        <w:tc>
          <w:tcPr>
            <w:tcW w:w="884" w:type="pct"/>
          </w:tcPr>
          <w:p w14:paraId="5F1D0386" w14:textId="77777777" w:rsidR="00F32FC4" w:rsidRPr="00B24291" w:rsidRDefault="00F32FC4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58" w:type="pct"/>
            <w:gridSpan w:val="2"/>
          </w:tcPr>
          <w:p w14:paraId="4D18D16D" w14:textId="38F7154F" w:rsidR="00F32FC4" w:rsidRPr="00F32FC4" w:rsidRDefault="005E5CD9" w:rsidP="00F32FC4">
            <w:pPr>
              <w:spacing w:after="0"/>
              <w:ind w:left="-18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Darell F. Bacani</w:t>
            </w:r>
          </w:p>
        </w:tc>
        <w:tc>
          <w:tcPr>
            <w:tcW w:w="2058" w:type="pct"/>
          </w:tcPr>
          <w:p w14:paraId="771D0691" w14:textId="5ADE362F" w:rsidR="00F32FC4" w:rsidRPr="00F32FC4" w:rsidRDefault="005E5CD9" w:rsidP="00F32FC4">
            <w:pPr>
              <w:spacing w:after="0"/>
              <w:ind w:left="-18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Nicole S. Mijoy </w:t>
            </w:r>
          </w:p>
        </w:tc>
      </w:tr>
      <w:tr w:rsidR="00F32FC4" w:rsidRPr="00B24291" w14:paraId="542A1A72" w14:textId="77777777" w:rsidTr="00F32FC4">
        <w:tc>
          <w:tcPr>
            <w:tcW w:w="884" w:type="pct"/>
          </w:tcPr>
          <w:p w14:paraId="07C5DDC6" w14:textId="77777777" w:rsidR="00F32FC4" w:rsidRPr="00B24291" w:rsidRDefault="00F32FC4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58" w:type="pct"/>
            <w:gridSpan w:val="2"/>
          </w:tcPr>
          <w:p w14:paraId="1EAB3757" w14:textId="07B3E24D" w:rsidR="00F32FC4" w:rsidRPr="00F32FC4" w:rsidRDefault="005E5CD9" w:rsidP="00F32FC4">
            <w:pPr>
              <w:spacing w:after="0"/>
              <w:ind w:left="-18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Christian Gold D. Española</w:t>
            </w:r>
          </w:p>
        </w:tc>
        <w:tc>
          <w:tcPr>
            <w:tcW w:w="2058" w:type="pct"/>
          </w:tcPr>
          <w:p w14:paraId="4CD9A209" w14:textId="61FB74BA" w:rsidR="00F32FC4" w:rsidRPr="00F32FC4" w:rsidRDefault="005E5CD9" w:rsidP="00F32FC4">
            <w:pPr>
              <w:spacing w:after="0"/>
              <w:ind w:left="-18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Emmanuel A. Spicer</w:t>
            </w:r>
          </w:p>
        </w:tc>
      </w:tr>
      <w:tr w:rsidR="00F32FC4" w:rsidRPr="00B24291" w14:paraId="3E612151" w14:textId="77777777" w:rsidTr="00F32FC4">
        <w:tc>
          <w:tcPr>
            <w:tcW w:w="884" w:type="pct"/>
          </w:tcPr>
          <w:p w14:paraId="6E4565D2" w14:textId="77777777" w:rsidR="00F32FC4" w:rsidRPr="00B24291" w:rsidRDefault="00F32FC4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58" w:type="pct"/>
            <w:gridSpan w:val="2"/>
          </w:tcPr>
          <w:p w14:paraId="22B2A60E" w14:textId="3AAC33D7" w:rsidR="00F32FC4" w:rsidRPr="00F32FC4" w:rsidRDefault="005E5CD9" w:rsidP="00F32FC4">
            <w:pPr>
              <w:spacing w:after="0"/>
              <w:ind w:left="-18"/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Markgil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L. Gamboa</w:t>
            </w:r>
          </w:p>
        </w:tc>
        <w:tc>
          <w:tcPr>
            <w:tcW w:w="2058" w:type="pct"/>
          </w:tcPr>
          <w:p w14:paraId="77602465" w14:textId="191A581A" w:rsidR="00F32FC4" w:rsidRPr="00F32FC4" w:rsidRDefault="00F32FC4" w:rsidP="00F32FC4">
            <w:pPr>
              <w:spacing w:after="0"/>
              <w:ind w:left="-18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2418EE13" w14:textId="77777777" w:rsidR="00E32443" w:rsidRPr="00B24291" w:rsidRDefault="00E32443" w:rsidP="00E32443">
      <w:pPr>
        <w:spacing w:after="0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65"/>
        <w:gridCol w:w="3263"/>
        <w:gridCol w:w="3201"/>
        <w:gridCol w:w="2621"/>
      </w:tblGrid>
      <w:tr w:rsidR="00E32443" w:rsidRPr="00B24291" w14:paraId="79901D4F" w14:textId="77777777" w:rsidTr="0080229C">
        <w:tc>
          <w:tcPr>
            <w:tcW w:w="1492" w:type="pct"/>
            <w:shd w:val="clear" w:color="auto" w:fill="FFFF00"/>
            <w:vAlign w:val="center"/>
          </w:tcPr>
          <w:p w14:paraId="6B720C25" w14:textId="77777777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RECOMMENDATIONS/ SUGGESTIONS</w:t>
            </w:r>
          </w:p>
        </w:tc>
        <w:tc>
          <w:tcPr>
            <w:tcW w:w="1260" w:type="pct"/>
            <w:shd w:val="clear" w:color="auto" w:fill="FFFF00"/>
            <w:vAlign w:val="center"/>
          </w:tcPr>
          <w:p w14:paraId="1148E669" w14:textId="77777777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ACTION TAKEN</w:t>
            </w:r>
          </w:p>
        </w:tc>
        <w:tc>
          <w:tcPr>
            <w:tcW w:w="1236" w:type="pct"/>
            <w:shd w:val="clear" w:color="auto" w:fill="FFFF00"/>
            <w:vAlign w:val="center"/>
          </w:tcPr>
          <w:p w14:paraId="34BC08DC" w14:textId="4AA0A9CC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SECTION</w:t>
            </w:r>
          </w:p>
        </w:tc>
        <w:tc>
          <w:tcPr>
            <w:tcW w:w="1012" w:type="pct"/>
            <w:shd w:val="clear" w:color="auto" w:fill="FFFF00"/>
            <w:vAlign w:val="center"/>
          </w:tcPr>
          <w:p w14:paraId="2CACBB09" w14:textId="77777777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PAGE NO.</w:t>
            </w:r>
          </w:p>
        </w:tc>
      </w:tr>
      <w:tr w:rsidR="00E32443" w:rsidRPr="00B24291" w14:paraId="78E7FF51" w14:textId="77777777" w:rsidTr="0080229C">
        <w:tc>
          <w:tcPr>
            <w:tcW w:w="1492" w:type="pct"/>
          </w:tcPr>
          <w:p w14:paraId="28C1661F" w14:textId="77777777" w:rsidR="00E32443" w:rsidRPr="00B24291" w:rsidRDefault="00E32443" w:rsidP="008C648C">
            <w:pPr>
              <w:pStyle w:val="ListParagraph"/>
              <w:numPr>
                <w:ilvl w:val="0"/>
                <w:numId w:val="124"/>
              </w:numPr>
              <w:spacing w:after="0"/>
              <w:ind w:left="342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 more questions so learners cannot memorize the answers when they retake an activity.</w:t>
            </w:r>
          </w:p>
        </w:tc>
        <w:tc>
          <w:tcPr>
            <w:tcW w:w="1260" w:type="pct"/>
          </w:tcPr>
          <w:p w14:paraId="1E778802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Added at least 50 questions per activity type and 5 coding exercises per lesson. Each play shows 5 shuffled questions, with no repeats until all are used, retakes included.</w:t>
            </w:r>
          </w:p>
        </w:tc>
        <w:tc>
          <w:tcPr>
            <w:tcW w:w="1236" w:type="pct"/>
          </w:tcPr>
          <w:p w14:paraId="6AA978E9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Learning Activities, Coding Exercises, Retake</w:t>
            </w:r>
          </w:p>
        </w:tc>
        <w:tc>
          <w:tcPr>
            <w:tcW w:w="1012" w:type="pct"/>
          </w:tcPr>
          <w:p w14:paraId="029067BA" w14:textId="77777777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</w:tr>
      <w:tr w:rsidR="00E32443" w:rsidRPr="00B24291" w14:paraId="146FFFAB" w14:textId="77777777" w:rsidTr="0080229C">
        <w:tc>
          <w:tcPr>
            <w:tcW w:w="1492" w:type="pct"/>
          </w:tcPr>
          <w:p w14:paraId="773AC1D5" w14:textId="77777777" w:rsidR="00E32443" w:rsidRPr="00B24291" w:rsidRDefault="00E32443" w:rsidP="008C648C">
            <w:pPr>
              <w:pStyle w:val="ListParagraph"/>
              <w:numPr>
                <w:ilvl w:val="0"/>
                <w:numId w:val="124"/>
              </w:numPr>
              <w:spacing w:after="0"/>
              <w:ind w:left="342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Block copying and pasting between the browser and the system.</w:t>
            </w:r>
          </w:p>
        </w:tc>
        <w:tc>
          <w:tcPr>
            <w:tcW w:w="1260" w:type="pct"/>
          </w:tcPr>
          <w:p w14:paraId="242AFF71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Blocked copying questions out and pasting answers in. The Coding Sandbox blocks pasting from outside the system.</w:t>
            </w:r>
          </w:p>
        </w:tc>
        <w:tc>
          <w:tcPr>
            <w:tcW w:w="1236" w:type="pct"/>
          </w:tcPr>
          <w:p w14:paraId="20965DA8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Learning Activities, Coding Exercises, Coding Sandbox</w:t>
            </w:r>
          </w:p>
        </w:tc>
        <w:tc>
          <w:tcPr>
            <w:tcW w:w="1012" w:type="pct"/>
          </w:tcPr>
          <w:p w14:paraId="4393B412" w14:textId="77777777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</w:tr>
      <w:tr w:rsidR="00E32443" w:rsidRPr="00B24291" w14:paraId="31F00BCC" w14:textId="77777777" w:rsidTr="0080229C">
        <w:tc>
          <w:tcPr>
            <w:tcW w:w="1492" w:type="pct"/>
          </w:tcPr>
          <w:p w14:paraId="27AFF088" w14:textId="77777777" w:rsidR="00E32443" w:rsidRPr="00B24291" w:rsidRDefault="00E32443" w:rsidP="008C648C">
            <w:pPr>
              <w:pStyle w:val="ListParagraph"/>
              <w:numPr>
                <w:ilvl w:val="0"/>
                <w:numId w:val="124"/>
              </w:numPr>
              <w:spacing w:after="0"/>
              <w:ind w:left="342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>Add a timer inside the games.</w:t>
            </w:r>
          </w:p>
        </w:tc>
        <w:tc>
          <w:tcPr>
            <w:tcW w:w="1260" w:type="pct"/>
          </w:tcPr>
          <w:p w14:paraId="23AB47BB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Added a low-pressure timer per question; running out costs one life.</w:t>
            </w:r>
          </w:p>
        </w:tc>
        <w:tc>
          <w:tcPr>
            <w:tcW w:w="1236" w:type="pct"/>
          </w:tcPr>
          <w:p w14:paraId="7CEB9EDB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Learning Activities (Games)</w:t>
            </w:r>
          </w:p>
        </w:tc>
        <w:tc>
          <w:tcPr>
            <w:tcW w:w="1012" w:type="pct"/>
          </w:tcPr>
          <w:p w14:paraId="763A3429" w14:textId="77777777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</w:tr>
      <w:tr w:rsidR="00E32443" w:rsidRPr="00B24291" w14:paraId="1C42FD27" w14:textId="77777777" w:rsidTr="0080229C">
        <w:tc>
          <w:tcPr>
            <w:tcW w:w="1492" w:type="pct"/>
          </w:tcPr>
          <w:p w14:paraId="6101512C" w14:textId="77777777" w:rsidR="00E32443" w:rsidRPr="00B24291" w:rsidRDefault="00E32443" w:rsidP="008C648C">
            <w:pPr>
              <w:pStyle w:val="ListParagraph"/>
              <w:numPr>
                <w:ilvl w:val="0"/>
                <w:numId w:val="124"/>
              </w:numPr>
              <w:spacing w:after="0"/>
              <w:ind w:left="342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Show a warning and replace the questions when the learner switches browser or tab.</w:t>
            </w:r>
          </w:p>
        </w:tc>
        <w:tc>
          <w:tcPr>
            <w:tcW w:w="1260" w:type="pct"/>
          </w:tcPr>
          <w:p w14:paraId="0A93EA71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Switching tabs shows one warning, then the questions are replaced.</w:t>
            </w:r>
          </w:p>
        </w:tc>
        <w:tc>
          <w:tcPr>
            <w:tcW w:w="1236" w:type="pct"/>
          </w:tcPr>
          <w:p w14:paraId="6795A247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Learning Activities, Coding Exercises</w:t>
            </w:r>
          </w:p>
        </w:tc>
        <w:tc>
          <w:tcPr>
            <w:tcW w:w="1012" w:type="pct"/>
          </w:tcPr>
          <w:p w14:paraId="727F6498" w14:textId="77777777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</w:tr>
      <w:tr w:rsidR="00E32443" w:rsidRPr="00B24291" w14:paraId="2446E928" w14:textId="77777777" w:rsidTr="0080229C">
        <w:tc>
          <w:tcPr>
            <w:tcW w:w="1492" w:type="pct"/>
          </w:tcPr>
          <w:p w14:paraId="50F6843A" w14:textId="77777777" w:rsidR="00E32443" w:rsidRPr="00B24291" w:rsidRDefault="00E32443" w:rsidP="008C648C">
            <w:pPr>
              <w:pStyle w:val="ListParagraph"/>
              <w:numPr>
                <w:ilvl w:val="0"/>
                <w:numId w:val="124"/>
              </w:numPr>
              <w:spacing w:after="0"/>
              <w:ind w:left="342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Revise the Fill-in-the-Blanks format: question, hint, console with the blanked code and expected output, with the question input separated from the code input.</w:t>
            </w:r>
          </w:p>
        </w:tc>
        <w:tc>
          <w:tcPr>
            <w:tcW w:w="1260" w:type="pct"/>
          </w:tcPr>
          <w:p w14:paraId="1C3B94B7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Each item now has a question, hint, and a console with the blanked code and expected output. Question and code inputs are separated.</w:t>
            </w:r>
          </w:p>
        </w:tc>
        <w:tc>
          <w:tcPr>
            <w:tcW w:w="1236" w:type="pct"/>
          </w:tcPr>
          <w:p w14:paraId="34C4FCAF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Fill-in-the-Blanks Activity, Create Learning Activity</w:t>
            </w:r>
          </w:p>
        </w:tc>
        <w:tc>
          <w:tcPr>
            <w:tcW w:w="1012" w:type="pct"/>
          </w:tcPr>
          <w:p w14:paraId="041E9501" w14:textId="77777777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</w:tr>
      <w:tr w:rsidR="00E32443" w:rsidRPr="00B24291" w14:paraId="6A246420" w14:textId="77777777" w:rsidTr="0080229C">
        <w:tc>
          <w:tcPr>
            <w:tcW w:w="1492" w:type="pct"/>
          </w:tcPr>
          <w:p w14:paraId="4F6B7A4C" w14:textId="77777777" w:rsidR="00E32443" w:rsidRPr="00B24291" w:rsidRDefault="00E32443" w:rsidP="008C648C">
            <w:pPr>
              <w:pStyle w:val="ListParagraph"/>
              <w:numPr>
                <w:ilvl w:val="0"/>
                <w:numId w:val="124"/>
              </w:numPr>
              <w:spacing w:after="0"/>
              <w:ind w:left="342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Feedback in all activities should be positive, explain why the answer is right or wrong, give a hint, and never show the correct answer.</w:t>
            </w:r>
          </w:p>
        </w:tc>
        <w:tc>
          <w:tcPr>
            <w:tcW w:w="1260" w:type="pct"/>
          </w:tcPr>
          <w:p w14:paraId="693F9C7C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Mentors write positive feedback per question explaining why the answer is right or wrong, without showing the correct answer.</w:t>
            </w:r>
          </w:p>
        </w:tc>
        <w:tc>
          <w:tcPr>
            <w:tcW w:w="1236" w:type="pct"/>
          </w:tcPr>
          <w:p w14:paraId="486329F2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Learning Activities, Create Learning Activity</w:t>
            </w:r>
          </w:p>
        </w:tc>
        <w:tc>
          <w:tcPr>
            <w:tcW w:w="1012" w:type="pct"/>
          </w:tcPr>
          <w:p w14:paraId="1F4D0E25" w14:textId="77777777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</w:tr>
      <w:tr w:rsidR="00E32443" w:rsidRPr="00B24291" w14:paraId="1B2C3493" w14:textId="77777777" w:rsidTr="0080229C">
        <w:tc>
          <w:tcPr>
            <w:tcW w:w="1492" w:type="pct"/>
          </w:tcPr>
          <w:p w14:paraId="112212CB" w14:textId="77777777" w:rsidR="00E32443" w:rsidRPr="00B24291" w:rsidRDefault="00E32443" w:rsidP="008C648C">
            <w:pPr>
              <w:pStyle w:val="ListParagraph"/>
              <w:numPr>
                <w:ilvl w:val="0"/>
                <w:numId w:val="124"/>
              </w:numPr>
              <w:spacing w:after="0"/>
              <w:ind w:left="342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The correct </w:t>
            </w:r>
            <w:proofErr w:type="gramStart"/>
            <w:r>
              <w:rPr>
                <w:rFonts w:ascii="Arial" w:hAnsi="Arial" w:cs="Arial"/>
                <w:color w:val="000000" w:themeColor="text1"/>
              </w:rPr>
              <w:t>Multiple Choice</w:t>
            </w:r>
            <w:proofErr w:type="gramEnd"/>
            <w:r>
              <w:rPr>
                <w:rFonts w:ascii="Arial" w:hAnsi="Arial" w:cs="Arial"/>
                <w:color w:val="000000" w:themeColor="text1"/>
              </w:rPr>
              <w:t xml:space="preserve"> answer must not be the obviously longest option, and content should not look AI-generated.</w:t>
            </w:r>
          </w:p>
        </w:tc>
        <w:tc>
          <w:tcPr>
            <w:tcW w:w="1260" w:type="pct"/>
          </w:tcPr>
          <w:p w14:paraId="6337B030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Rewrote questions and choices so the correct answer isn't the longest, and revised content to read naturally.</w:t>
            </w:r>
          </w:p>
        </w:tc>
        <w:tc>
          <w:tcPr>
            <w:tcW w:w="1236" w:type="pct"/>
          </w:tcPr>
          <w:p w14:paraId="6A6F1559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Multiple Choice Activity, Lesson Content</w:t>
            </w:r>
          </w:p>
        </w:tc>
        <w:tc>
          <w:tcPr>
            <w:tcW w:w="1012" w:type="pct"/>
          </w:tcPr>
          <w:p w14:paraId="4292F776" w14:textId="77777777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</w:tr>
      <w:tr w:rsidR="00E32443" w:rsidRPr="00B24291" w14:paraId="6064C478" w14:textId="77777777" w:rsidTr="0080229C">
        <w:tc>
          <w:tcPr>
            <w:tcW w:w="1492" w:type="pct"/>
          </w:tcPr>
          <w:p w14:paraId="09E9A28E" w14:textId="77777777" w:rsidR="00E32443" w:rsidRPr="00B24291" w:rsidRDefault="00E32443" w:rsidP="008C648C">
            <w:pPr>
              <w:pStyle w:val="ListParagraph"/>
              <w:numPr>
                <w:ilvl w:val="0"/>
                <w:numId w:val="124"/>
              </w:numPr>
              <w:spacing w:after="0"/>
              <w:ind w:left="342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Make the lives of the cobra and the bug fair.</w:t>
            </w:r>
          </w:p>
        </w:tc>
        <w:tc>
          <w:tcPr>
            <w:tcW w:w="1260" w:type="pct"/>
          </w:tcPr>
          <w:p w14:paraId="630DC912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Set equal lives for the cobra and the bug (5 vs 5).</w:t>
            </w:r>
          </w:p>
        </w:tc>
        <w:tc>
          <w:tcPr>
            <w:tcW w:w="1236" w:type="pct"/>
          </w:tcPr>
          <w:p w14:paraId="22E7AD2E" w14:textId="77777777" w:rsidR="00E32443" w:rsidRPr="00B24291" w:rsidRDefault="00E32443" w:rsidP="008C648C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Learning Activities (Games)</w:t>
            </w:r>
          </w:p>
        </w:tc>
        <w:tc>
          <w:tcPr>
            <w:tcW w:w="1012" w:type="pct"/>
          </w:tcPr>
          <w:p w14:paraId="2CEB77EF" w14:textId="77777777" w:rsidR="00E32443" w:rsidRPr="00B24291" w:rsidRDefault="00E32443" w:rsidP="008C648C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</w:tr>
    </w:tbl>
    <w:p w14:paraId="1DF0CE48" w14:textId="77777777" w:rsidR="00E32443" w:rsidRPr="00B24291" w:rsidRDefault="00E32443" w:rsidP="00E32443">
      <w:pPr>
        <w:spacing w:after="0"/>
        <w:rPr>
          <w:rFonts w:ascii="Arial" w:hAnsi="Arial" w:cs="Arial"/>
          <w:color w:val="000000" w:themeColor="text1"/>
          <w:sz w:val="18"/>
        </w:rPr>
      </w:pPr>
      <w:r>
        <w:rPr>
          <w:rFonts w:ascii="Arial" w:hAnsi="Arial" w:cs="Arial"/>
          <w:color w:val="000000" w:themeColor="text1"/>
          <w:sz w:val="18"/>
        </w:rPr>
        <w:t>(Expand if needed)</w:t>
      </w:r>
    </w:p>
    <w:p w14:paraId="3A265595" w14:textId="77777777" w:rsidR="00E32443" w:rsidRPr="00B24291" w:rsidRDefault="00E32443" w:rsidP="00E32443">
      <w:pPr>
        <w:spacing w:after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  <w:sz w:val="18"/>
        </w:rPr>
        <w:t>Note: Please use visible color to highlight each amended portion or section of the research paper or manuscript.</w:t>
      </w:r>
    </w:p>
    <w:p w14:paraId="24027039" w14:textId="0C9801BE" w:rsidR="00E32443" w:rsidRPr="00B24291" w:rsidRDefault="005E5CD9" w:rsidP="005E5CD9">
      <w:pPr>
        <w:spacing w:after="0"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6"/>
        <w:gridCol w:w="3238"/>
        <w:gridCol w:w="3238"/>
        <w:gridCol w:w="3238"/>
      </w:tblGrid>
      <w:tr w:rsidR="004D3FCE" w:rsidRPr="00B24291" w14:paraId="1B078F71" w14:textId="77777777" w:rsidTr="004D3FCE">
        <w:tc>
          <w:tcPr>
            <w:tcW w:w="1249" w:type="pct"/>
            <w:shd w:val="clear" w:color="auto" w:fill="FFFF00"/>
          </w:tcPr>
          <w:p w14:paraId="0CAF923B" w14:textId="77777777" w:rsidR="004D3FCE" w:rsidRPr="00B24291" w:rsidRDefault="004D3FCE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>Prepared by:</w:t>
            </w:r>
          </w:p>
        </w:tc>
        <w:tc>
          <w:tcPr>
            <w:tcW w:w="1250" w:type="pct"/>
            <w:shd w:val="clear" w:color="auto" w:fill="FFFF00"/>
          </w:tcPr>
          <w:p w14:paraId="4D4DABEF" w14:textId="7A21382A" w:rsidR="004D3FCE" w:rsidRPr="00B24291" w:rsidRDefault="004D3FCE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Checked by:</w:t>
            </w:r>
          </w:p>
        </w:tc>
        <w:tc>
          <w:tcPr>
            <w:tcW w:w="1250" w:type="pct"/>
            <w:shd w:val="clear" w:color="auto" w:fill="FFFF00"/>
          </w:tcPr>
          <w:p w14:paraId="4689931C" w14:textId="7F4D233C" w:rsidR="004D3FCE" w:rsidRPr="00B24291" w:rsidRDefault="004D3FCE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Checked by:</w:t>
            </w:r>
          </w:p>
        </w:tc>
        <w:tc>
          <w:tcPr>
            <w:tcW w:w="1250" w:type="pct"/>
            <w:shd w:val="clear" w:color="auto" w:fill="FFFF00"/>
          </w:tcPr>
          <w:p w14:paraId="26DD836C" w14:textId="77777777" w:rsidR="004D3FCE" w:rsidRPr="00B24291" w:rsidRDefault="004D3FCE" w:rsidP="008C648C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Approved by:</w:t>
            </w:r>
          </w:p>
        </w:tc>
      </w:tr>
      <w:tr w:rsidR="004D3FCE" w:rsidRPr="00B24291" w14:paraId="138177D1" w14:textId="77777777" w:rsidTr="004D3FCE">
        <w:tc>
          <w:tcPr>
            <w:tcW w:w="1249" w:type="pct"/>
          </w:tcPr>
          <w:p w14:paraId="0C96D6E8" w14:textId="77777777" w:rsidR="005E4043" w:rsidRDefault="005E4043" w:rsidP="005E4043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  <w:p w14:paraId="6DE317A4" w14:textId="77777777" w:rsidR="005E4043" w:rsidRDefault="005E4043" w:rsidP="005E4043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  <w:sdt>
            <w:sdtPr>
              <w:rPr>
                <w:rFonts w:ascii="Arial" w:hAnsi="Arial" w:cs="Arial"/>
                <w:b/>
                <w:color w:val="000000" w:themeColor="text1"/>
              </w:rPr>
              <w:id w:val="402183762"/>
              <w:placeholder>
                <w:docPart w:val="354189E80E23451FAC07EE64936E95D2"/>
              </w:placeholder>
            </w:sdtPr>
            <w:sdtEndPr/>
            <w:sdtContent>
              <w:p w14:paraId="014ED63A" w14:textId="12AF7D36" w:rsidR="004D3FCE" w:rsidRPr="005E5CD9" w:rsidRDefault="005E5CD9" w:rsidP="005E4043">
                <w:pPr>
                  <w:spacing w:after="0"/>
                  <w:jc w:val="center"/>
                  <w:rPr>
                    <w:rFonts w:ascii="Arial" w:hAnsi="Arial" w:cs="Arial"/>
                    <w:b/>
                    <w:i/>
                    <w:color w:val="000000" w:themeColor="text1"/>
                  </w:rPr>
                </w:pPr>
                <w:r w:rsidRPr="005E5CD9">
                  <w:rPr>
                    <w:rFonts w:ascii="Arial" w:hAnsi="Arial" w:cs="Arial"/>
                    <w:b/>
                    <w:color w:val="000000" w:themeColor="text1"/>
                  </w:rPr>
                  <w:t>Irish I. Gregorio</w:t>
                </w:r>
              </w:p>
            </w:sdtContent>
          </w:sdt>
          <w:p w14:paraId="0C16A74A" w14:textId="2B589B69" w:rsidR="004D3FCE" w:rsidRPr="005E4043" w:rsidRDefault="004D3FCE" w:rsidP="008C648C">
            <w:pPr>
              <w:spacing w:after="0"/>
              <w:rPr>
                <w:rFonts w:ascii="Arial" w:hAnsi="Arial" w:cs="Arial"/>
                <w:bCs/>
                <w:i/>
                <w:color w:val="000000" w:themeColor="text1"/>
              </w:rPr>
            </w:pPr>
          </w:p>
        </w:tc>
        <w:tc>
          <w:tcPr>
            <w:tcW w:w="1250" w:type="pct"/>
          </w:tcPr>
          <w:p w14:paraId="5D86ABE6" w14:textId="77777777" w:rsidR="005E4043" w:rsidRDefault="005E4043" w:rsidP="008C648C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  <w:p w14:paraId="754A21EA" w14:textId="77777777" w:rsidR="005E4043" w:rsidRDefault="005E4043" w:rsidP="008C648C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  <w:sdt>
            <w:sdtPr>
              <w:rPr>
                <w:rFonts w:ascii="Arial" w:hAnsi="Arial" w:cs="Arial"/>
                <w:bCs/>
                <w:color w:val="000000" w:themeColor="text1"/>
              </w:rPr>
              <w:id w:val="80727949"/>
              <w:placeholder>
                <w:docPart w:val="4613AA8A46A74A34B9C3D7BD6BA5558C"/>
              </w:placeholder>
            </w:sdtPr>
            <w:sdtEndPr/>
            <w:sdtContent>
              <w:p w14:paraId="52365CD8" w14:textId="25D0DA89" w:rsidR="004D3FCE" w:rsidRPr="005E4043" w:rsidRDefault="005E5CD9" w:rsidP="008C648C">
                <w:pPr>
                  <w:spacing w:after="0"/>
                  <w:jc w:val="center"/>
                  <w:rPr>
                    <w:rFonts w:ascii="Arial" w:hAnsi="Arial" w:cs="Arial"/>
                    <w:bCs/>
                    <w:i/>
                    <w:color w:val="000000" w:themeColor="text1"/>
                  </w:rPr>
                </w:pPr>
                <w:r>
                  <w:rPr>
                    <w:rFonts w:ascii="Arial" w:eastAsia="Arial" w:hAnsi="Arial" w:cs="Arial"/>
                    <w:b/>
                    <w:sz w:val="24"/>
                  </w:rPr>
                  <w:t>Jimmy D.V. Roldan</w:t>
                </w:r>
              </w:p>
            </w:sdtContent>
          </w:sdt>
        </w:tc>
        <w:tc>
          <w:tcPr>
            <w:tcW w:w="1250" w:type="pct"/>
          </w:tcPr>
          <w:p w14:paraId="31B38A1D" w14:textId="77777777" w:rsidR="005E4043" w:rsidRDefault="005E4043" w:rsidP="008C648C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  <w:p w14:paraId="0221EC48" w14:textId="7AD87F99" w:rsidR="005E4043" w:rsidRDefault="005E4043" w:rsidP="008C648C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  <w:sdt>
            <w:sdtPr>
              <w:rPr>
                <w:rFonts w:ascii="Arial" w:hAnsi="Arial" w:cs="Arial"/>
                <w:bCs/>
                <w:color w:val="000000" w:themeColor="text1"/>
              </w:rPr>
              <w:id w:val="1013107563"/>
              <w:placeholder>
                <w:docPart w:val="F603F87963734F5482C4B1C5E3EC91AC"/>
              </w:placeholder>
            </w:sdtPr>
            <w:sdtEndPr/>
            <w:sdtContent>
              <w:p w14:paraId="49DDA6F5" w14:textId="38DDE17A" w:rsidR="004D3FCE" w:rsidRPr="005E4043" w:rsidRDefault="005E5CD9" w:rsidP="008C648C">
                <w:pPr>
                  <w:spacing w:after="0"/>
                  <w:jc w:val="center"/>
                  <w:rPr>
                    <w:rFonts w:ascii="Arial" w:hAnsi="Arial" w:cs="Arial"/>
                    <w:bCs/>
                    <w:i/>
                    <w:color w:val="000000" w:themeColor="text1"/>
                  </w:rPr>
                </w:pPr>
                <w:r>
                  <w:rPr>
                    <w:rFonts w:ascii="Arial" w:eastAsia="Arial" w:hAnsi="Arial" w:cs="Arial"/>
                    <w:b/>
                    <w:sz w:val="24"/>
                  </w:rPr>
                  <w:t>Jimmy D.V. Roldan</w:t>
                </w:r>
              </w:p>
            </w:sdtContent>
          </w:sdt>
        </w:tc>
        <w:tc>
          <w:tcPr>
            <w:tcW w:w="1250" w:type="pct"/>
          </w:tcPr>
          <w:p w14:paraId="18570161" w14:textId="77777777" w:rsidR="005E4043" w:rsidRDefault="005E4043" w:rsidP="008C648C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  <w:p w14:paraId="219F0CBB" w14:textId="77777777" w:rsidR="005E4043" w:rsidRDefault="005E4043" w:rsidP="008C648C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</w:rPr>
            </w:pPr>
          </w:p>
          <w:sdt>
            <w:sdtPr>
              <w:rPr>
                <w:rFonts w:ascii="Arial" w:hAnsi="Arial" w:cs="Arial"/>
                <w:bCs/>
                <w:color w:val="000000" w:themeColor="text1"/>
              </w:rPr>
              <w:id w:val="327721778"/>
              <w:placeholder>
                <w:docPart w:val="C5E104FEED0C4535BE18D22022D8349B"/>
              </w:placeholder>
            </w:sdtPr>
            <w:sdtEndPr/>
            <w:sdtContent>
              <w:p w14:paraId="33671A5F" w14:textId="6F6C23DD" w:rsidR="005E4043" w:rsidRPr="005E4043" w:rsidRDefault="005E5CD9" w:rsidP="008C648C">
                <w:pPr>
                  <w:spacing w:after="0"/>
                  <w:jc w:val="center"/>
                  <w:rPr>
                    <w:rFonts w:ascii="Arial" w:hAnsi="Arial" w:cs="Arial"/>
                    <w:bCs/>
                    <w:color w:val="000000" w:themeColor="text1"/>
                  </w:rPr>
                </w:pPr>
                <w:r>
                  <w:rPr>
                    <w:rFonts w:ascii="Arial" w:eastAsia="Arial" w:hAnsi="Arial" w:cs="Arial"/>
                    <w:b/>
                    <w:sz w:val="24"/>
                  </w:rPr>
                  <w:t xml:space="preserve">Rainel T.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4"/>
                  </w:rPr>
                  <w:t>Polenio</w:t>
                </w:r>
                <w:proofErr w:type="spellEnd"/>
              </w:p>
            </w:sdtContent>
          </w:sdt>
          <w:p w14:paraId="63FB1C76" w14:textId="6252E40D" w:rsidR="005E4043" w:rsidRPr="005E5CD9" w:rsidRDefault="005E4043" w:rsidP="005E5CD9">
            <w:pPr>
              <w:spacing w:after="0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</w:rPr>
              <w:t>Member</w:t>
            </w:r>
          </w:p>
          <w:p w14:paraId="62B68B0D" w14:textId="77777777" w:rsidR="005E4043" w:rsidRDefault="005E4043" w:rsidP="008C648C">
            <w:pPr>
              <w:spacing w:after="0"/>
              <w:jc w:val="center"/>
              <w:rPr>
                <w:rFonts w:ascii="Arial" w:hAnsi="Arial" w:cs="Arial"/>
                <w:bCs/>
                <w:i/>
                <w:color w:val="000000" w:themeColor="text1"/>
              </w:rPr>
            </w:pPr>
          </w:p>
          <w:p w14:paraId="6B0169EA" w14:textId="77777777" w:rsidR="00132134" w:rsidRPr="005E4043" w:rsidRDefault="00132134" w:rsidP="008C648C">
            <w:pPr>
              <w:spacing w:after="0"/>
              <w:jc w:val="center"/>
              <w:rPr>
                <w:rFonts w:ascii="Arial" w:hAnsi="Arial" w:cs="Arial"/>
                <w:bCs/>
                <w:i/>
                <w:color w:val="000000" w:themeColor="text1"/>
              </w:rPr>
            </w:pPr>
          </w:p>
          <w:p w14:paraId="18ED579A" w14:textId="77777777" w:rsidR="005E5CD9" w:rsidRDefault="005E5CD9" w:rsidP="008C648C">
            <w:pPr>
              <w:spacing w:after="0"/>
              <w:jc w:val="center"/>
              <w:rPr>
                <w:rFonts w:ascii="Arial" w:hAnsi="Arial" w:cs="Arial"/>
                <w:bCs/>
                <w:i/>
                <w:color w:val="000000" w:themeColor="text1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Nelmar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E. Radam</w:t>
            </w:r>
            <w:r>
              <w:rPr>
                <w:rFonts w:ascii="Arial" w:hAnsi="Arial" w:cs="Arial"/>
                <w:bCs/>
                <w:i/>
                <w:color w:val="000000" w:themeColor="text1"/>
              </w:rPr>
              <w:t xml:space="preserve"> </w:t>
            </w:r>
          </w:p>
          <w:p w14:paraId="5BBE0932" w14:textId="27F91026" w:rsidR="005E4043" w:rsidRDefault="005E4043" w:rsidP="008C648C">
            <w:pPr>
              <w:spacing w:after="0"/>
              <w:jc w:val="center"/>
              <w:rPr>
                <w:rFonts w:ascii="Arial" w:hAnsi="Arial" w:cs="Arial"/>
                <w:bCs/>
                <w:i/>
                <w:color w:val="000000" w:themeColor="text1"/>
              </w:rPr>
            </w:pPr>
            <w:r>
              <w:rPr>
                <w:rFonts w:ascii="Arial" w:hAnsi="Arial" w:cs="Arial"/>
                <w:bCs/>
                <w:i/>
                <w:color w:val="000000" w:themeColor="text1"/>
              </w:rPr>
              <w:t>Member</w:t>
            </w:r>
          </w:p>
          <w:p w14:paraId="02720001" w14:textId="77777777" w:rsidR="0095077E" w:rsidRDefault="0095077E" w:rsidP="008C648C">
            <w:pPr>
              <w:spacing w:after="0"/>
              <w:jc w:val="center"/>
              <w:rPr>
                <w:rFonts w:ascii="Arial" w:hAnsi="Arial" w:cs="Arial"/>
                <w:bCs/>
                <w:i/>
                <w:color w:val="000000" w:themeColor="text1"/>
              </w:rPr>
            </w:pPr>
          </w:p>
          <w:p w14:paraId="020AFA4E" w14:textId="77777777" w:rsidR="00132134" w:rsidRDefault="00132134" w:rsidP="008C648C">
            <w:pPr>
              <w:spacing w:after="0"/>
              <w:jc w:val="center"/>
              <w:rPr>
                <w:rFonts w:ascii="Arial" w:hAnsi="Arial" w:cs="Arial"/>
                <w:bCs/>
                <w:i/>
                <w:color w:val="000000" w:themeColor="text1"/>
              </w:rPr>
            </w:pPr>
          </w:p>
          <w:p w14:paraId="6A76DEC8" w14:textId="5B1BB358" w:rsidR="0095077E" w:rsidRPr="005E4043" w:rsidRDefault="00AE6104" w:rsidP="0095077E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</w:rPr>
                <w:id w:val="-646813870"/>
                <w:placeholder>
                  <w:docPart w:val="85CFDA7705C2443D878B2056297B255D"/>
                </w:placeholder>
              </w:sdtPr>
              <w:sdtEndPr/>
              <w:sdtContent>
                <w:r w:rsidR="005E5CD9">
                  <w:rPr>
                    <w:rFonts w:ascii="Arial" w:eastAsia="Arial" w:hAnsi="Arial" w:cs="Arial"/>
                    <w:b/>
                    <w:sz w:val="24"/>
                  </w:rPr>
                  <w:t>Sheena Mae C. Manalo</w:t>
                </w:r>
              </w:sdtContent>
            </w:sdt>
          </w:p>
          <w:p w14:paraId="4BA56CDA" w14:textId="77777777" w:rsidR="0095077E" w:rsidRDefault="0095077E" w:rsidP="0095077E">
            <w:pPr>
              <w:spacing w:after="0"/>
              <w:jc w:val="center"/>
              <w:rPr>
                <w:rFonts w:ascii="Arial" w:hAnsi="Arial" w:cs="Arial"/>
                <w:bCs/>
                <w:i/>
                <w:color w:val="000000" w:themeColor="text1"/>
              </w:rPr>
            </w:pPr>
            <w:r>
              <w:rPr>
                <w:rFonts w:ascii="Arial" w:hAnsi="Arial" w:cs="Arial"/>
                <w:bCs/>
                <w:i/>
                <w:color w:val="000000" w:themeColor="text1"/>
              </w:rPr>
              <w:t>Chairman</w:t>
            </w:r>
          </w:p>
          <w:p w14:paraId="5435155D" w14:textId="109BF1BD" w:rsidR="00132134" w:rsidRPr="005E4043" w:rsidRDefault="00132134" w:rsidP="0095077E">
            <w:pPr>
              <w:spacing w:after="0"/>
              <w:jc w:val="center"/>
              <w:rPr>
                <w:rFonts w:ascii="Arial" w:hAnsi="Arial" w:cs="Arial"/>
                <w:bCs/>
                <w:i/>
                <w:color w:val="000000" w:themeColor="text1"/>
              </w:rPr>
            </w:pPr>
          </w:p>
        </w:tc>
      </w:tr>
      <w:tr w:rsidR="004D3FCE" w:rsidRPr="00B24291" w14:paraId="55872ABD" w14:textId="77777777" w:rsidTr="004D3FCE">
        <w:tc>
          <w:tcPr>
            <w:tcW w:w="1249" w:type="pct"/>
          </w:tcPr>
          <w:p w14:paraId="2FF23142" w14:textId="5F827893" w:rsidR="004D3FCE" w:rsidRPr="00F32FC4" w:rsidRDefault="004D3FCE" w:rsidP="004D3FCE">
            <w:pPr>
              <w:spacing w:after="0"/>
              <w:jc w:val="center"/>
              <w:rPr>
                <w:rFonts w:ascii="Arial" w:hAnsi="Arial" w:cs="Arial"/>
                <w:i/>
                <w:color w:val="000000" w:themeColor="text1"/>
              </w:rPr>
            </w:pPr>
            <w:r>
              <w:rPr>
                <w:rFonts w:ascii="Arial" w:hAnsi="Arial" w:cs="Arial"/>
                <w:i/>
                <w:color w:val="000000" w:themeColor="text1"/>
              </w:rPr>
              <w:t>Group Leader/Representative</w:t>
            </w:r>
          </w:p>
        </w:tc>
        <w:tc>
          <w:tcPr>
            <w:tcW w:w="1250" w:type="pct"/>
          </w:tcPr>
          <w:p w14:paraId="052AE875" w14:textId="4AC7FB5A" w:rsidR="004D3FCE" w:rsidRPr="00B24291" w:rsidRDefault="004D3FCE" w:rsidP="004D3FCE">
            <w:pPr>
              <w:spacing w:after="0"/>
              <w:jc w:val="center"/>
              <w:rPr>
                <w:rFonts w:ascii="Arial" w:hAnsi="Arial" w:cs="Arial"/>
                <w:i/>
                <w:color w:val="000000" w:themeColor="text1"/>
              </w:rPr>
            </w:pPr>
            <w:r>
              <w:rPr>
                <w:rFonts w:ascii="Arial" w:hAnsi="Arial" w:cs="Arial"/>
                <w:i/>
                <w:color w:val="000000" w:themeColor="text1"/>
              </w:rPr>
              <w:t>Research Group’s Adviser</w:t>
            </w:r>
          </w:p>
        </w:tc>
        <w:tc>
          <w:tcPr>
            <w:tcW w:w="1250" w:type="pct"/>
          </w:tcPr>
          <w:p w14:paraId="79587469" w14:textId="0A94AFDA" w:rsidR="004D3FCE" w:rsidRPr="00B24291" w:rsidRDefault="004D3FCE" w:rsidP="004D3FCE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i/>
                <w:color w:val="000000" w:themeColor="text1"/>
              </w:rPr>
              <w:t>Research Course Facilitator</w:t>
            </w:r>
          </w:p>
        </w:tc>
        <w:tc>
          <w:tcPr>
            <w:tcW w:w="1250" w:type="pct"/>
          </w:tcPr>
          <w:p w14:paraId="5176CC44" w14:textId="3BFBE01F" w:rsidR="004D3FCE" w:rsidRPr="00B24291" w:rsidRDefault="004D3FCE" w:rsidP="004D3FCE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i/>
                <w:color w:val="000000" w:themeColor="text1"/>
              </w:rPr>
              <w:t>Oral Defense Panel Members</w:t>
            </w:r>
          </w:p>
        </w:tc>
      </w:tr>
      <w:tr w:rsidR="004D3FCE" w:rsidRPr="00B24291" w14:paraId="663BCFD7" w14:textId="77777777" w:rsidTr="004D3FCE">
        <w:tc>
          <w:tcPr>
            <w:tcW w:w="1249" w:type="pct"/>
          </w:tcPr>
          <w:p w14:paraId="3D7F6CED" w14:textId="77777777" w:rsidR="004D3FCE" w:rsidRPr="00B24291" w:rsidRDefault="004D3FCE" w:rsidP="004D3FCE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1250" w:type="pct"/>
          </w:tcPr>
          <w:p w14:paraId="4877685E" w14:textId="4618D7D3" w:rsidR="004D3FCE" w:rsidRPr="00B24291" w:rsidRDefault="004D3FCE" w:rsidP="004D3FCE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1250" w:type="pct"/>
          </w:tcPr>
          <w:p w14:paraId="5C8298E3" w14:textId="5A249510" w:rsidR="004D3FCE" w:rsidRPr="00B24291" w:rsidRDefault="004D3FCE" w:rsidP="004D3FCE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1250" w:type="pct"/>
          </w:tcPr>
          <w:p w14:paraId="19301FAC" w14:textId="77777777" w:rsidR="004D3FCE" w:rsidRPr="00B24291" w:rsidRDefault="004D3FCE" w:rsidP="004D3FCE">
            <w:pPr>
              <w:spacing w:after="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Date:</w:t>
            </w:r>
          </w:p>
        </w:tc>
      </w:tr>
    </w:tbl>
    <w:p w14:paraId="0529593F" w14:textId="5A23CD2E" w:rsidR="00E32443" w:rsidRPr="00B24291" w:rsidRDefault="004D3FCE" w:rsidP="00E32443">
      <w:pPr>
        <w:pStyle w:val="NoSpacing"/>
        <w:spacing w:line="276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*Signature over printed name</w:t>
      </w:r>
    </w:p>
    <w:sectPr w:rsidR="00E32443" w:rsidRPr="00B24291" w:rsidSect="00F32F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43884" w14:textId="77777777" w:rsidR="00AE6104" w:rsidRDefault="00AE6104" w:rsidP="00BF73F8">
      <w:pPr>
        <w:spacing w:after="0" w:line="240" w:lineRule="auto"/>
      </w:pPr>
      <w:r>
        <w:separator/>
      </w:r>
    </w:p>
  </w:endnote>
  <w:endnote w:type="continuationSeparator" w:id="0">
    <w:p w14:paraId="6174F38B" w14:textId="77777777" w:rsidR="00AE6104" w:rsidRDefault="00AE6104" w:rsidP="00BF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3668" w14:textId="77777777" w:rsidR="00225415" w:rsidRDefault="002254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06A3" w14:textId="0E2CEBB4" w:rsidR="00FA0E9D" w:rsidRDefault="00FA0E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6683B" w14:textId="77777777" w:rsidR="000D0D42" w:rsidRDefault="000D0D42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84864" behindDoc="0" locked="0" layoutInCell="1" allowOverlap="1" wp14:anchorId="16F9A077" wp14:editId="1AEC1279">
              <wp:simplePos x="0" y="0"/>
              <wp:positionH relativeFrom="page">
                <wp:posOffset>-38100</wp:posOffset>
              </wp:positionH>
              <wp:positionV relativeFrom="page">
                <wp:posOffset>9249410</wp:posOffset>
              </wp:positionV>
              <wp:extent cx="7850505" cy="0"/>
              <wp:effectExtent l="0" t="19050" r="55245" b="38100"/>
              <wp:wrapNone/>
              <wp:docPr id="248" name="Straight Connector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50505" cy="0"/>
                      </a:xfrm>
                      <a:prstGeom prst="line">
                        <a:avLst/>
                      </a:prstGeom>
                      <a:ln w="50800" cmpd="dbl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482BC2" id="Straight Connector 248" o:spid="_x0000_s1026" style="position:absolute;flip:y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-3pt,728.3pt" to="615.15pt,7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" strokecolor="#c00000" strokeweight="4pt">
              <v:stroke linestyle="thinThin" joinstyle="miter"/>
              <o:lock v:ext="edit" shapetype="f"/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B3740" w14:textId="77777777" w:rsidR="00AE6104" w:rsidRDefault="00AE6104" w:rsidP="00BF73F8">
      <w:pPr>
        <w:spacing w:after="0" w:line="240" w:lineRule="auto"/>
      </w:pPr>
      <w:r>
        <w:separator/>
      </w:r>
    </w:p>
  </w:footnote>
  <w:footnote w:type="continuationSeparator" w:id="0">
    <w:p w14:paraId="27F5F93F" w14:textId="77777777" w:rsidR="00AE6104" w:rsidRDefault="00AE6104" w:rsidP="00BF7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94167" w14:textId="77777777" w:rsidR="00225415" w:rsidRDefault="002254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5D755" w14:textId="77777777" w:rsidR="00FA0E9D" w:rsidRPr="00AB7AEC" w:rsidRDefault="00FA0E9D" w:rsidP="00FA0E9D">
    <w:pPr>
      <w:pStyle w:val="NoSpacing"/>
      <w:jc w:val="center"/>
      <w:rPr>
        <w:rFonts w:ascii="Arial" w:hAnsi="Arial" w:cs="Arial"/>
        <w:b/>
        <w:color w:val="943634"/>
        <w:sz w:val="24"/>
        <w:szCs w:val="40"/>
      </w:rPr>
    </w:pPr>
    <w:r w:rsidRPr="00AB7AEC">
      <w:rPr>
        <w:rFonts w:ascii="Arial" w:hAnsi="Arial" w:cs="Arial"/>
        <w:b/>
        <w:noProof/>
        <w:color w:val="943634"/>
        <w:sz w:val="24"/>
        <w:szCs w:val="40"/>
      </w:rPr>
      <w:drawing>
        <wp:anchor distT="0" distB="0" distL="114300" distR="114300" simplePos="0" relativeHeight="251694080" behindDoc="0" locked="0" layoutInCell="1" allowOverlap="1" wp14:anchorId="3B556BF5" wp14:editId="571B6BA5">
          <wp:simplePos x="0" y="0"/>
          <wp:positionH relativeFrom="margin">
            <wp:posOffset>7370</wp:posOffset>
          </wp:positionH>
          <wp:positionV relativeFrom="paragraph">
            <wp:posOffset>76200</wp:posOffset>
          </wp:positionV>
          <wp:extent cx="676275" cy="676275"/>
          <wp:effectExtent l="0" t="0" r="9525" b="9525"/>
          <wp:wrapNone/>
          <wp:docPr id="2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E29F22" w14:textId="77777777" w:rsidR="00FA0E9D" w:rsidRPr="006C4537" w:rsidRDefault="00FA0E9D" w:rsidP="00FA0E9D">
    <w:pPr>
      <w:pStyle w:val="NoSpacing"/>
      <w:ind w:left="1260"/>
      <w:rPr>
        <w:rFonts w:ascii="Arial" w:hAnsi="Arial" w:cs="Arial"/>
        <w:b/>
        <w:color w:val="943634"/>
        <w:sz w:val="30"/>
        <w:szCs w:val="30"/>
      </w:rPr>
    </w:pPr>
    <w:r w:rsidRPr="006C4537">
      <w:rPr>
        <w:rFonts w:ascii="Arial" w:hAnsi="Arial" w:cs="Arial"/>
        <w:b/>
        <w:color w:val="943634"/>
        <w:sz w:val="30"/>
        <w:szCs w:val="30"/>
      </w:rPr>
      <w:t>Colegio de San Gabriel Arcangel, Inc.</w:t>
    </w:r>
    <w:r w:rsidRPr="006C4537">
      <w:rPr>
        <w:rFonts w:ascii="Arial" w:hAnsi="Arial" w:cs="Arial"/>
        <w:noProof/>
        <w:color w:val="000000" w:themeColor="text1"/>
        <w:sz w:val="30"/>
        <w:szCs w:val="30"/>
        <w:lang w:val="fil-PH" w:eastAsia="fil-PH"/>
      </w:rPr>
      <w:t xml:space="preserve"> </w:t>
    </w:r>
  </w:p>
  <w:p w14:paraId="4BFFD197" w14:textId="77777777" w:rsidR="00FA0E9D" w:rsidRPr="006C4537" w:rsidRDefault="00FA0E9D" w:rsidP="00FA0E9D">
    <w:pPr>
      <w:pStyle w:val="NoSpacing"/>
      <w:ind w:left="1260"/>
      <w:rPr>
        <w:rFonts w:ascii="Arial" w:hAnsi="Arial" w:cs="Arial"/>
        <w:b/>
        <w:sz w:val="18"/>
        <w:szCs w:val="20"/>
      </w:rPr>
    </w:pPr>
    <w:r w:rsidRPr="006C4537">
      <w:rPr>
        <w:rFonts w:ascii="Arial" w:hAnsi="Arial" w:cs="Arial"/>
        <w:b/>
        <w:sz w:val="18"/>
        <w:szCs w:val="20"/>
      </w:rPr>
      <w:t>Founded 1993</w:t>
    </w:r>
  </w:p>
  <w:p w14:paraId="3018599C" w14:textId="77777777" w:rsidR="00FA0E9D" w:rsidRDefault="00FA0E9D" w:rsidP="00FA0E9D">
    <w:pPr>
      <w:pStyle w:val="NoSpacing"/>
      <w:ind w:left="1260"/>
      <w:rPr>
        <w:rFonts w:ascii="Arial" w:hAnsi="Arial" w:cs="Arial"/>
        <w:sz w:val="16"/>
        <w:szCs w:val="16"/>
      </w:rPr>
    </w:pPr>
    <w:r w:rsidRPr="006C4537">
      <w:rPr>
        <w:rFonts w:ascii="Arial" w:hAnsi="Arial" w:cs="Arial"/>
        <w:sz w:val="16"/>
        <w:szCs w:val="16"/>
      </w:rPr>
      <w:t>City of San Jose del Monte, Bulacan, Philippines</w:t>
    </w:r>
  </w:p>
  <w:p w14:paraId="313281A7" w14:textId="75C5729D" w:rsidR="00FA0E9D" w:rsidRDefault="0095077E" w:rsidP="00FA0E9D">
    <w:pPr>
      <w:pStyle w:val="NoSpacing"/>
      <w:rPr>
        <w:rFonts w:ascii="Arial" w:hAnsi="Arial" w:cs="Arial"/>
        <w:sz w:val="24"/>
        <w:szCs w:val="16"/>
      </w:rPr>
    </w:pPr>
    <w:r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705344" behindDoc="1" locked="1" layoutInCell="1" allowOverlap="1" wp14:anchorId="74FCD8C4" wp14:editId="6C5B0C8A">
          <wp:simplePos x="0" y="0"/>
          <wp:positionH relativeFrom="column">
            <wp:posOffset>-2141220</wp:posOffset>
          </wp:positionH>
          <wp:positionV relativeFrom="page">
            <wp:posOffset>1272540</wp:posOffset>
          </wp:positionV>
          <wp:extent cx="11856720" cy="5933440"/>
          <wp:effectExtent l="0" t="0" r="0" b="0"/>
          <wp:wrapNone/>
          <wp:docPr id="999626437" name="Picture 999626437" descr="Graphical user interfac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9626437" name="Picture 999626437" descr="Graphical user interface&#10;&#10;Description automatically generated with medium confidenc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856720" cy="5933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A49E2F" w14:textId="6E943280" w:rsidR="00FA0E9D" w:rsidRPr="006C4537" w:rsidRDefault="00FA0E9D" w:rsidP="00FA0E9D">
    <w:pPr>
      <w:pStyle w:val="NoSpacing"/>
      <w:rPr>
        <w:rFonts w:ascii="Arial" w:hAnsi="Arial" w:cs="Arial"/>
        <w:sz w:val="24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02511" w14:textId="77777777" w:rsidR="00E32443" w:rsidRPr="00AB7AEC" w:rsidRDefault="00E32443" w:rsidP="00E32443">
    <w:pPr>
      <w:pStyle w:val="NoSpacing"/>
      <w:jc w:val="center"/>
      <w:rPr>
        <w:rFonts w:ascii="Arial" w:hAnsi="Arial" w:cs="Arial"/>
        <w:b/>
        <w:color w:val="943634"/>
        <w:sz w:val="24"/>
        <w:szCs w:val="40"/>
      </w:rPr>
    </w:pPr>
    <w:r w:rsidRPr="00AB7AEC">
      <w:rPr>
        <w:rFonts w:ascii="Arial" w:hAnsi="Arial" w:cs="Arial"/>
        <w:b/>
        <w:noProof/>
        <w:color w:val="943634"/>
        <w:sz w:val="24"/>
        <w:szCs w:val="40"/>
      </w:rPr>
      <w:drawing>
        <wp:anchor distT="0" distB="0" distL="114300" distR="114300" simplePos="0" relativeHeight="251688960" behindDoc="0" locked="0" layoutInCell="1" allowOverlap="1" wp14:anchorId="568B7AB9" wp14:editId="3FEFF9BA">
          <wp:simplePos x="0" y="0"/>
          <wp:positionH relativeFrom="margin">
            <wp:posOffset>7370</wp:posOffset>
          </wp:positionH>
          <wp:positionV relativeFrom="paragraph">
            <wp:posOffset>76200</wp:posOffset>
          </wp:positionV>
          <wp:extent cx="676275" cy="676275"/>
          <wp:effectExtent l="0" t="0" r="9525" b="9525"/>
          <wp:wrapNone/>
          <wp:docPr id="14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AAE3F9" w14:textId="77777777" w:rsidR="00E32443" w:rsidRPr="006C4537" w:rsidRDefault="00E32443" w:rsidP="00E32443">
    <w:pPr>
      <w:pStyle w:val="NoSpacing"/>
      <w:ind w:left="1260"/>
      <w:rPr>
        <w:rFonts w:ascii="Arial" w:hAnsi="Arial" w:cs="Arial"/>
        <w:b/>
        <w:color w:val="943634"/>
        <w:sz w:val="30"/>
        <w:szCs w:val="30"/>
      </w:rPr>
    </w:pPr>
    <w:r w:rsidRPr="006C4537">
      <w:rPr>
        <w:rFonts w:ascii="Arial" w:hAnsi="Arial" w:cs="Arial"/>
        <w:b/>
        <w:color w:val="943634"/>
        <w:sz w:val="30"/>
        <w:szCs w:val="30"/>
      </w:rPr>
      <w:t>Colegio de San Gabriel Arcangel, Inc.</w:t>
    </w:r>
    <w:r w:rsidRPr="006C4537">
      <w:rPr>
        <w:rFonts w:ascii="Arial" w:hAnsi="Arial" w:cs="Arial"/>
        <w:noProof/>
        <w:color w:val="000000" w:themeColor="text1"/>
        <w:sz w:val="30"/>
        <w:szCs w:val="30"/>
        <w:lang w:val="fil-PH" w:eastAsia="fil-PH"/>
      </w:rPr>
      <w:t xml:space="preserve"> </w:t>
    </w:r>
  </w:p>
  <w:p w14:paraId="42F8CFC0" w14:textId="77777777" w:rsidR="00E32443" w:rsidRPr="006C4537" w:rsidRDefault="00E32443" w:rsidP="00E32443">
    <w:pPr>
      <w:pStyle w:val="NoSpacing"/>
      <w:ind w:left="1260"/>
      <w:rPr>
        <w:rFonts w:ascii="Arial" w:hAnsi="Arial" w:cs="Arial"/>
        <w:b/>
        <w:sz w:val="18"/>
        <w:szCs w:val="20"/>
      </w:rPr>
    </w:pPr>
    <w:r w:rsidRPr="006C4537">
      <w:rPr>
        <w:rFonts w:ascii="Arial" w:hAnsi="Arial" w:cs="Arial"/>
        <w:b/>
        <w:sz w:val="18"/>
        <w:szCs w:val="20"/>
      </w:rPr>
      <w:t>Founded 1993</w:t>
    </w:r>
  </w:p>
  <w:p w14:paraId="5E46E22C" w14:textId="77777777" w:rsidR="00E32443" w:rsidRDefault="00E32443" w:rsidP="00E32443">
    <w:pPr>
      <w:pStyle w:val="NoSpacing"/>
      <w:ind w:left="1260"/>
      <w:rPr>
        <w:rFonts w:ascii="Arial" w:hAnsi="Arial" w:cs="Arial"/>
        <w:sz w:val="16"/>
        <w:szCs w:val="16"/>
      </w:rPr>
    </w:pPr>
    <w:r w:rsidRPr="006C4537">
      <w:rPr>
        <w:rFonts w:ascii="Arial" w:hAnsi="Arial" w:cs="Arial"/>
        <w:sz w:val="16"/>
        <w:szCs w:val="16"/>
      </w:rPr>
      <w:t>City of San Jose del Monte, Bulacan, Philippines</w:t>
    </w:r>
  </w:p>
  <w:p w14:paraId="605FA1A0" w14:textId="77777777" w:rsidR="00E32443" w:rsidRDefault="00E32443" w:rsidP="00E32443">
    <w:pPr>
      <w:pStyle w:val="NoSpacing"/>
      <w:rPr>
        <w:rFonts w:ascii="Arial" w:hAnsi="Arial" w:cs="Arial"/>
        <w:sz w:val="24"/>
        <w:szCs w:val="1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89984" behindDoc="0" locked="0" layoutInCell="1" allowOverlap="1" wp14:anchorId="744C2B56" wp14:editId="6D8D681F">
              <wp:simplePos x="0" y="0"/>
              <wp:positionH relativeFrom="page">
                <wp:posOffset>-104775</wp:posOffset>
              </wp:positionH>
              <wp:positionV relativeFrom="page">
                <wp:posOffset>1284605</wp:posOffset>
              </wp:positionV>
              <wp:extent cx="7903210" cy="0"/>
              <wp:effectExtent l="0" t="19050" r="40640" b="3810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903210" cy="0"/>
                      </a:xfrm>
                      <a:prstGeom prst="line">
                        <a:avLst/>
                      </a:prstGeom>
                      <a:ln w="50800" cmpd="dbl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DEC007" id="Straight Connector 4" o:spid="_x0000_s1026" style="position:absolute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-8.25pt,101.15pt" to="614.05pt,1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" strokecolor="#c00000" strokeweight="4pt">
              <v:stroke linestyle="thinThin" joinstyle="miter"/>
              <o:lock v:ext="edit" shapetype="f"/>
              <w10:wrap anchorx="page" anchory="page"/>
            </v:line>
          </w:pict>
        </mc:Fallback>
      </mc:AlternateContent>
    </w:r>
  </w:p>
  <w:p w14:paraId="4FC869B1" w14:textId="77777777" w:rsidR="00E32443" w:rsidRPr="006C4537" w:rsidRDefault="00E32443" w:rsidP="00E32443">
    <w:pPr>
      <w:pStyle w:val="NoSpacing"/>
      <w:rPr>
        <w:rFonts w:ascii="Arial" w:hAnsi="Arial" w:cs="Arial"/>
        <w:sz w:val="24"/>
        <w:szCs w:val="16"/>
      </w:rPr>
    </w:pPr>
    <w:r>
      <w:rPr>
        <w:noProof/>
      </w:rPr>
      <mc:AlternateContent>
        <mc:Choice Requires="wps">
          <w:drawing>
            <wp:anchor distT="0" distB="0" distL="114298" distR="114298" simplePos="0" relativeHeight="251686912" behindDoc="0" locked="0" layoutInCell="1" allowOverlap="1" wp14:anchorId="67F88CDF" wp14:editId="45413335">
              <wp:simplePos x="0" y="0"/>
              <wp:positionH relativeFrom="margin">
                <wp:posOffset>1581149</wp:posOffset>
              </wp:positionH>
              <wp:positionV relativeFrom="margin">
                <wp:posOffset>3846830</wp:posOffset>
              </wp:positionV>
              <wp:extent cx="7955280" cy="0"/>
              <wp:effectExtent l="0" t="3981450" r="0" b="396240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5400000" flipV="1">
                        <a:off x="0" y="0"/>
                        <a:ext cx="79552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49EAA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124.5pt;margin-top:302.9pt;width:626.4pt;height:0;rotation:-90;flip:y;z-index:251686912;visibility:visible;mso-wrap-style:square;mso-width-percent:0;mso-height-percent:0;mso-wrap-distance-left:3.17494mm;mso-wrap-distance-top:0;mso-wrap-distance-right:3.17494mm;mso-wrap-distance-bottom:0;mso-position-horizontal:absolute;mso-position-horizontal-relative:margin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">
              <v:stroke dashstyle="longDash"/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87936" behindDoc="0" locked="0" layoutInCell="1" allowOverlap="1" wp14:anchorId="71565D2E" wp14:editId="1941A141">
              <wp:simplePos x="0" y="0"/>
              <wp:positionH relativeFrom="margin">
                <wp:posOffset>-4091941</wp:posOffset>
              </wp:positionH>
              <wp:positionV relativeFrom="margin">
                <wp:posOffset>3846830</wp:posOffset>
              </wp:positionV>
              <wp:extent cx="7955280" cy="0"/>
              <wp:effectExtent l="0" t="3981450" r="0" b="396240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5400000">
                        <a:off x="0" y="0"/>
                        <a:ext cx="79552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2BC0D6" id="Straight Arrow Connector 2" o:spid="_x0000_s1026" type="#_x0000_t32" style="position:absolute;margin-left:-322.2pt;margin-top:302.9pt;width:626.4pt;height:0;rotation:90;z-index:251687936;visibility:visible;mso-wrap-style:square;mso-width-percent:0;mso-height-percent:0;mso-wrap-distance-left:3.17494mm;mso-wrap-distance-top:0;mso-wrap-distance-right:3.17494mm;mso-wrap-distance-bottom:0;mso-position-horizontal:absolute;mso-position-horizontal-relative:margin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">
              <v:stroke dashstyle="longDash"/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766"/>
    <w:multiLevelType w:val="hybridMultilevel"/>
    <w:tmpl w:val="D466C5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0FD6"/>
    <w:multiLevelType w:val="hybridMultilevel"/>
    <w:tmpl w:val="7B166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81F96"/>
    <w:multiLevelType w:val="hybridMultilevel"/>
    <w:tmpl w:val="61964EAE"/>
    <w:lvl w:ilvl="0" w:tplc="40CAE16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48B78A9"/>
    <w:multiLevelType w:val="hybridMultilevel"/>
    <w:tmpl w:val="85A47274"/>
    <w:lvl w:ilvl="0" w:tplc="D68E84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AF5F1D"/>
    <w:multiLevelType w:val="hybridMultilevel"/>
    <w:tmpl w:val="C930C6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EE5E4D"/>
    <w:multiLevelType w:val="hybridMultilevel"/>
    <w:tmpl w:val="C930C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0F1F70"/>
    <w:multiLevelType w:val="hybridMultilevel"/>
    <w:tmpl w:val="4B76556A"/>
    <w:lvl w:ilvl="0" w:tplc="63702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525511"/>
    <w:multiLevelType w:val="hybridMultilevel"/>
    <w:tmpl w:val="84B6C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822537"/>
    <w:multiLevelType w:val="hybridMultilevel"/>
    <w:tmpl w:val="57E44ADC"/>
    <w:lvl w:ilvl="0" w:tplc="ED3489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64665F"/>
    <w:multiLevelType w:val="hybridMultilevel"/>
    <w:tmpl w:val="31C48774"/>
    <w:lvl w:ilvl="0" w:tplc="CCBE2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99677D2"/>
    <w:multiLevelType w:val="hybridMultilevel"/>
    <w:tmpl w:val="67DA9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215312"/>
    <w:multiLevelType w:val="hybridMultilevel"/>
    <w:tmpl w:val="376A58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E778EE"/>
    <w:multiLevelType w:val="hybridMultilevel"/>
    <w:tmpl w:val="DAE289E8"/>
    <w:lvl w:ilvl="0" w:tplc="716256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E0D49D9"/>
    <w:multiLevelType w:val="hybridMultilevel"/>
    <w:tmpl w:val="BF70A170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E307C81"/>
    <w:multiLevelType w:val="hybridMultilevel"/>
    <w:tmpl w:val="8D0ED5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B11C71"/>
    <w:multiLevelType w:val="hybridMultilevel"/>
    <w:tmpl w:val="67DA9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CA6F1E"/>
    <w:multiLevelType w:val="hybridMultilevel"/>
    <w:tmpl w:val="AA82EC52"/>
    <w:lvl w:ilvl="0" w:tplc="1E1A4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3DA51D7"/>
    <w:multiLevelType w:val="hybridMultilevel"/>
    <w:tmpl w:val="E5626AFE"/>
    <w:lvl w:ilvl="0" w:tplc="BE6228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145113C9"/>
    <w:multiLevelType w:val="multilevel"/>
    <w:tmpl w:val="82043E0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14C20BD5"/>
    <w:multiLevelType w:val="hybridMultilevel"/>
    <w:tmpl w:val="8AC87D62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5731B2A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578CB"/>
    <w:multiLevelType w:val="hybridMultilevel"/>
    <w:tmpl w:val="C84CA4FA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D202C3"/>
    <w:multiLevelType w:val="multilevel"/>
    <w:tmpl w:val="679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04CB9"/>
    <w:multiLevelType w:val="hybridMultilevel"/>
    <w:tmpl w:val="2D0EDC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237F45"/>
    <w:multiLevelType w:val="hybridMultilevel"/>
    <w:tmpl w:val="8E8052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25675C"/>
    <w:multiLevelType w:val="hybridMultilevel"/>
    <w:tmpl w:val="F0B62C9C"/>
    <w:lvl w:ilvl="0" w:tplc="63CCE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92F51D0"/>
    <w:multiLevelType w:val="hybridMultilevel"/>
    <w:tmpl w:val="BAD40E90"/>
    <w:lvl w:ilvl="0" w:tplc="4114F500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27" w15:restartNumberingAfterBreak="0">
    <w:nsid w:val="1A2E1673"/>
    <w:multiLevelType w:val="hybridMultilevel"/>
    <w:tmpl w:val="C9E049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A8763FD"/>
    <w:multiLevelType w:val="hybridMultilevel"/>
    <w:tmpl w:val="A4EC6DCE"/>
    <w:lvl w:ilvl="0" w:tplc="F32C8CD0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1ABE1C92"/>
    <w:multiLevelType w:val="multilevel"/>
    <w:tmpl w:val="8A4050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0" w15:restartNumberingAfterBreak="0">
    <w:nsid w:val="1AFB444F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C20FCF"/>
    <w:multiLevelType w:val="hybridMultilevel"/>
    <w:tmpl w:val="B0703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C006F2D"/>
    <w:multiLevelType w:val="hybridMultilevel"/>
    <w:tmpl w:val="D60660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E833174"/>
    <w:multiLevelType w:val="hybridMultilevel"/>
    <w:tmpl w:val="34D8A93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F176E3C"/>
    <w:multiLevelType w:val="hybridMultilevel"/>
    <w:tmpl w:val="D988CE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1F5F359A"/>
    <w:multiLevelType w:val="hybridMultilevel"/>
    <w:tmpl w:val="184C76E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F9C5B34"/>
    <w:multiLevelType w:val="hybridMultilevel"/>
    <w:tmpl w:val="6F08F1B4"/>
    <w:lvl w:ilvl="0" w:tplc="1D9429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FE4273F"/>
    <w:multiLevelType w:val="hybridMultilevel"/>
    <w:tmpl w:val="34A630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F631ED"/>
    <w:multiLevelType w:val="hybridMultilevel"/>
    <w:tmpl w:val="D988CE3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221D5E0E"/>
    <w:multiLevelType w:val="hybridMultilevel"/>
    <w:tmpl w:val="01C8B7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4C40C4"/>
    <w:multiLevelType w:val="hybridMultilevel"/>
    <w:tmpl w:val="7DF6BCAE"/>
    <w:lvl w:ilvl="0" w:tplc="8F66D6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89505C"/>
    <w:multiLevelType w:val="hybridMultilevel"/>
    <w:tmpl w:val="A748FB3E"/>
    <w:lvl w:ilvl="0" w:tplc="2472AB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5210FFC"/>
    <w:multiLevelType w:val="multilevel"/>
    <w:tmpl w:val="69A672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43" w15:restartNumberingAfterBreak="0">
    <w:nsid w:val="25E04B14"/>
    <w:multiLevelType w:val="hybridMultilevel"/>
    <w:tmpl w:val="6308B738"/>
    <w:lvl w:ilvl="0" w:tplc="33E8DC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78601C8"/>
    <w:multiLevelType w:val="hybridMultilevel"/>
    <w:tmpl w:val="18A26A22"/>
    <w:lvl w:ilvl="0" w:tplc="4470DA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7B21DDA"/>
    <w:multiLevelType w:val="hybridMultilevel"/>
    <w:tmpl w:val="D352AD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8371224"/>
    <w:multiLevelType w:val="hybridMultilevel"/>
    <w:tmpl w:val="1952C026"/>
    <w:lvl w:ilvl="0" w:tplc="BE30B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8FD1B78"/>
    <w:multiLevelType w:val="hybridMultilevel"/>
    <w:tmpl w:val="4C5256B0"/>
    <w:lvl w:ilvl="0" w:tplc="85CEA1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BC61396"/>
    <w:multiLevelType w:val="hybridMultilevel"/>
    <w:tmpl w:val="6A4413DA"/>
    <w:lvl w:ilvl="0" w:tplc="9C9A53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2C3705A0"/>
    <w:multiLevelType w:val="hybridMultilevel"/>
    <w:tmpl w:val="98905A88"/>
    <w:lvl w:ilvl="0" w:tplc="D6CCF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2CF9080B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2D1B2DA2"/>
    <w:multiLevelType w:val="hybridMultilevel"/>
    <w:tmpl w:val="C84CA4FA"/>
    <w:lvl w:ilvl="0" w:tplc="4880C6E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EE1373C"/>
    <w:multiLevelType w:val="hybridMultilevel"/>
    <w:tmpl w:val="AE824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0B07F88"/>
    <w:multiLevelType w:val="hybridMultilevel"/>
    <w:tmpl w:val="FD5E98AA"/>
    <w:lvl w:ilvl="0" w:tplc="C9CC10AC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0CB078C"/>
    <w:multiLevelType w:val="hybridMultilevel"/>
    <w:tmpl w:val="1FB002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1634DF2"/>
    <w:multiLevelType w:val="hybridMultilevel"/>
    <w:tmpl w:val="EB884FB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2FA5587"/>
    <w:multiLevelType w:val="hybridMultilevel"/>
    <w:tmpl w:val="56101FF0"/>
    <w:lvl w:ilvl="0" w:tplc="F6C2F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4C827A9"/>
    <w:multiLevelType w:val="hybridMultilevel"/>
    <w:tmpl w:val="02361E42"/>
    <w:lvl w:ilvl="0" w:tplc="4D227C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34D64623"/>
    <w:multiLevelType w:val="multilevel"/>
    <w:tmpl w:val="725A7EF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59" w15:restartNumberingAfterBreak="0">
    <w:nsid w:val="34F844D0"/>
    <w:multiLevelType w:val="hybridMultilevel"/>
    <w:tmpl w:val="E2EC1564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35610C0A"/>
    <w:multiLevelType w:val="hybridMultilevel"/>
    <w:tmpl w:val="A49C5EA8"/>
    <w:lvl w:ilvl="0" w:tplc="5E04164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381964FA"/>
    <w:multiLevelType w:val="hybridMultilevel"/>
    <w:tmpl w:val="C9A0876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388331F1"/>
    <w:multiLevelType w:val="multilevel"/>
    <w:tmpl w:val="AA18F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3" w15:restartNumberingAfterBreak="0">
    <w:nsid w:val="3908283D"/>
    <w:multiLevelType w:val="hybridMultilevel"/>
    <w:tmpl w:val="E8D84A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FE0CC9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756138"/>
    <w:multiLevelType w:val="hybridMultilevel"/>
    <w:tmpl w:val="EC50673A"/>
    <w:lvl w:ilvl="0" w:tplc="0686A3D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6" w15:restartNumberingAfterBreak="0">
    <w:nsid w:val="3AFE747D"/>
    <w:multiLevelType w:val="hybridMultilevel"/>
    <w:tmpl w:val="75246CC6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C9F6510"/>
    <w:multiLevelType w:val="hybridMultilevel"/>
    <w:tmpl w:val="EA44C632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17" w:hanging="360"/>
      </w:pPr>
    </w:lvl>
    <w:lvl w:ilvl="2" w:tplc="FFFFFFFF" w:tentative="1">
      <w:start w:val="1"/>
      <w:numFmt w:val="lowerRoman"/>
      <w:lvlText w:val="%3."/>
      <w:lvlJc w:val="right"/>
      <w:pPr>
        <w:ind w:left="2137" w:hanging="180"/>
      </w:pPr>
    </w:lvl>
    <w:lvl w:ilvl="3" w:tplc="FFFFFFFF" w:tentative="1">
      <w:start w:val="1"/>
      <w:numFmt w:val="decimal"/>
      <w:lvlText w:val="%4."/>
      <w:lvlJc w:val="left"/>
      <w:pPr>
        <w:ind w:left="2857" w:hanging="360"/>
      </w:pPr>
    </w:lvl>
    <w:lvl w:ilvl="4" w:tplc="FFFFFFFF" w:tentative="1">
      <w:start w:val="1"/>
      <w:numFmt w:val="lowerLetter"/>
      <w:lvlText w:val="%5."/>
      <w:lvlJc w:val="left"/>
      <w:pPr>
        <w:ind w:left="3577" w:hanging="360"/>
      </w:pPr>
    </w:lvl>
    <w:lvl w:ilvl="5" w:tplc="FFFFFFFF" w:tentative="1">
      <w:start w:val="1"/>
      <w:numFmt w:val="lowerRoman"/>
      <w:lvlText w:val="%6."/>
      <w:lvlJc w:val="right"/>
      <w:pPr>
        <w:ind w:left="4297" w:hanging="180"/>
      </w:pPr>
    </w:lvl>
    <w:lvl w:ilvl="6" w:tplc="FFFFFFFF" w:tentative="1">
      <w:start w:val="1"/>
      <w:numFmt w:val="decimal"/>
      <w:lvlText w:val="%7."/>
      <w:lvlJc w:val="left"/>
      <w:pPr>
        <w:ind w:left="5017" w:hanging="360"/>
      </w:pPr>
    </w:lvl>
    <w:lvl w:ilvl="7" w:tplc="FFFFFFFF" w:tentative="1">
      <w:start w:val="1"/>
      <w:numFmt w:val="lowerLetter"/>
      <w:lvlText w:val="%8."/>
      <w:lvlJc w:val="left"/>
      <w:pPr>
        <w:ind w:left="5737" w:hanging="360"/>
      </w:pPr>
    </w:lvl>
    <w:lvl w:ilvl="8" w:tplc="FFFFFFFF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68" w15:restartNumberingAfterBreak="0">
    <w:nsid w:val="3EBF768A"/>
    <w:multiLevelType w:val="hybridMultilevel"/>
    <w:tmpl w:val="B3428C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3ECE15A3"/>
    <w:multiLevelType w:val="hybridMultilevel"/>
    <w:tmpl w:val="184C76E6"/>
    <w:lvl w:ilvl="0" w:tplc="03983B0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05C4452"/>
    <w:multiLevelType w:val="hybridMultilevel"/>
    <w:tmpl w:val="C9A0876E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1" w15:restartNumberingAfterBreak="0">
    <w:nsid w:val="433F0D62"/>
    <w:multiLevelType w:val="hybridMultilevel"/>
    <w:tmpl w:val="16A61C4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2" w15:restartNumberingAfterBreak="0">
    <w:nsid w:val="43734BC8"/>
    <w:multiLevelType w:val="hybridMultilevel"/>
    <w:tmpl w:val="25220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5481701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5713F45"/>
    <w:multiLevelType w:val="hybridMultilevel"/>
    <w:tmpl w:val="B8843A34"/>
    <w:lvl w:ilvl="0" w:tplc="63A8C3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5C85D00"/>
    <w:multiLevelType w:val="hybridMultilevel"/>
    <w:tmpl w:val="8B688002"/>
    <w:lvl w:ilvl="0" w:tplc="8BFE0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48761F35"/>
    <w:multiLevelType w:val="multilevel"/>
    <w:tmpl w:val="CE02E1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77" w15:restartNumberingAfterBreak="0">
    <w:nsid w:val="48E66141"/>
    <w:multiLevelType w:val="hybridMultilevel"/>
    <w:tmpl w:val="FD5E98AA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495D4AAB"/>
    <w:multiLevelType w:val="hybridMultilevel"/>
    <w:tmpl w:val="8F8ECF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A8504F2"/>
    <w:multiLevelType w:val="hybridMultilevel"/>
    <w:tmpl w:val="2466E98E"/>
    <w:lvl w:ilvl="0" w:tplc="F5AA0D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AD16FEA"/>
    <w:multiLevelType w:val="hybridMultilevel"/>
    <w:tmpl w:val="8FC624F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4B8E3EA6"/>
    <w:multiLevelType w:val="hybridMultilevel"/>
    <w:tmpl w:val="49662FBE"/>
    <w:lvl w:ilvl="0" w:tplc="26E0C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4C4839C9"/>
    <w:multiLevelType w:val="hybridMultilevel"/>
    <w:tmpl w:val="3A2041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D6D1147"/>
    <w:multiLevelType w:val="hybridMultilevel"/>
    <w:tmpl w:val="75246CC6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756368"/>
    <w:multiLevelType w:val="hybridMultilevel"/>
    <w:tmpl w:val="B9080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2828D64A">
      <w:start w:val="1"/>
      <w:numFmt w:val="decimal"/>
      <w:lvlText w:val="%3."/>
      <w:lvlJc w:val="right"/>
      <w:pPr>
        <w:ind w:left="216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0756E09"/>
    <w:multiLevelType w:val="hybridMultilevel"/>
    <w:tmpl w:val="AE824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22A686A"/>
    <w:multiLevelType w:val="multilevel"/>
    <w:tmpl w:val="F4E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257989"/>
    <w:multiLevelType w:val="hybridMultilevel"/>
    <w:tmpl w:val="EA44C632"/>
    <w:lvl w:ilvl="0" w:tplc="4880C6E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88" w15:restartNumberingAfterBreak="0">
    <w:nsid w:val="54307963"/>
    <w:multiLevelType w:val="hybridMultilevel"/>
    <w:tmpl w:val="E068B01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558355AB"/>
    <w:multiLevelType w:val="hybridMultilevel"/>
    <w:tmpl w:val="773EEECA"/>
    <w:lvl w:ilvl="0" w:tplc="2836F4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0" w15:restartNumberingAfterBreak="0">
    <w:nsid w:val="566F39BB"/>
    <w:multiLevelType w:val="multilevel"/>
    <w:tmpl w:val="4D807D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91" w15:restartNumberingAfterBreak="0">
    <w:nsid w:val="57714AAA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5A2639B3"/>
    <w:multiLevelType w:val="multilevel"/>
    <w:tmpl w:val="5C7436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93" w15:restartNumberingAfterBreak="0">
    <w:nsid w:val="5F6C7EEF"/>
    <w:multiLevelType w:val="hybridMultilevel"/>
    <w:tmpl w:val="B33A53DA"/>
    <w:lvl w:ilvl="0" w:tplc="B1385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61EA1785"/>
    <w:multiLevelType w:val="multilevel"/>
    <w:tmpl w:val="5B8EC4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911E7A"/>
    <w:multiLevelType w:val="hybridMultilevel"/>
    <w:tmpl w:val="CF56B8B8"/>
    <w:lvl w:ilvl="0" w:tplc="D1D6AD5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C143EB"/>
    <w:multiLevelType w:val="hybridMultilevel"/>
    <w:tmpl w:val="7B1669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2FB0F34"/>
    <w:multiLevelType w:val="hybridMultilevel"/>
    <w:tmpl w:val="A4BC66EC"/>
    <w:lvl w:ilvl="0" w:tplc="A37A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6303344B"/>
    <w:multiLevelType w:val="hybridMultilevel"/>
    <w:tmpl w:val="D182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3242D47"/>
    <w:multiLevelType w:val="hybridMultilevel"/>
    <w:tmpl w:val="0D98EE74"/>
    <w:lvl w:ilvl="0" w:tplc="89AC1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634642FE"/>
    <w:multiLevelType w:val="hybridMultilevel"/>
    <w:tmpl w:val="933850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4722EED"/>
    <w:multiLevelType w:val="hybridMultilevel"/>
    <w:tmpl w:val="B0703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4723CD7"/>
    <w:multiLevelType w:val="hybridMultilevel"/>
    <w:tmpl w:val="BAD40E90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17" w:hanging="360"/>
      </w:pPr>
    </w:lvl>
    <w:lvl w:ilvl="2" w:tplc="FFFFFFFF" w:tentative="1">
      <w:start w:val="1"/>
      <w:numFmt w:val="lowerRoman"/>
      <w:lvlText w:val="%3."/>
      <w:lvlJc w:val="right"/>
      <w:pPr>
        <w:ind w:left="2137" w:hanging="180"/>
      </w:pPr>
    </w:lvl>
    <w:lvl w:ilvl="3" w:tplc="FFFFFFFF" w:tentative="1">
      <w:start w:val="1"/>
      <w:numFmt w:val="decimal"/>
      <w:lvlText w:val="%4."/>
      <w:lvlJc w:val="left"/>
      <w:pPr>
        <w:ind w:left="2857" w:hanging="360"/>
      </w:pPr>
    </w:lvl>
    <w:lvl w:ilvl="4" w:tplc="FFFFFFFF" w:tentative="1">
      <w:start w:val="1"/>
      <w:numFmt w:val="lowerLetter"/>
      <w:lvlText w:val="%5."/>
      <w:lvlJc w:val="left"/>
      <w:pPr>
        <w:ind w:left="3577" w:hanging="360"/>
      </w:pPr>
    </w:lvl>
    <w:lvl w:ilvl="5" w:tplc="FFFFFFFF" w:tentative="1">
      <w:start w:val="1"/>
      <w:numFmt w:val="lowerRoman"/>
      <w:lvlText w:val="%6."/>
      <w:lvlJc w:val="right"/>
      <w:pPr>
        <w:ind w:left="4297" w:hanging="180"/>
      </w:pPr>
    </w:lvl>
    <w:lvl w:ilvl="6" w:tplc="FFFFFFFF" w:tentative="1">
      <w:start w:val="1"/>
      <w:numFmt w:val="decimal"/>
      <w:lvlText w:val="%7."/>
      <w:lvlJc w:val="left"/>
      <w:pPr>
        <w:ind w:left="5017" w:hanging="360"/>
      </w:pPr>
    </w:lvl>
    <w:lvl w:ilvl="7" w:tplc="FFFFFFFF" w:tentative="1">
      <w:start w:val="1"/>
      <w:numFmt w:val="lowerLetter"/>
      <w:lvlText w:val="%8."/>
      <w:lvlJc w:val="left"/>
      <w:pPr>
        <w:ind w:left="5737" w:hanging="360"/>
      </w:pPr>
    </w:lvl>
    <w:lvl w:ilvl="8" w:tplc="FFFFFFFF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03" w15:restartNumberingAfterBreak="0">
    <w:nsid w:val="647E755A"/>
    <w:multiLevelType w:val="hybridMultilevel"/>
    <w:tmpl w:val="83FA89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4F733AC"/>
    <w:multiLevelType w:val="hybridMultilevel"/>
    <w:tmpl w:val="29CE50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6D41B6B"/>
    <w:multiLevelType w:val="hybridMultilevel"/>
    <w:tmpl w:val="4F0A84DA"/>
    <w:lvl w:ilvl="0" w:tplc="5718C0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67130E69"/>
    <w:multiLevelType w:val="hybridMultilevel"/>
    <w:tmpl w:val="6A4413DA"/>
    <w:lvl w:ilvl="0" w:tplc="9C9A53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672424CE"/>
    <w:multiLevelType w:val="hybridMultilevel"/>
    <w:tmpl w:val="F0487B94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68391278"/>
    <w:multiLevelType w:val="multilevel"/>
    <w:tmpl w:val="B3706A4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9" w15:restartNumberingAfterBreak="0">
    <w:nsid w:val="69035747"/>
    <w:multiLevelType w:val="multilevel"/>
    <w:tmpl w:val="A57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DA13C7"/>
    <w:multiLevelType w:val="hybridMultilevel"/>
    <w:tmpl w:val="E60AD45E"/>
    <w:lvl w:ilvl="0" w:tplc="EB9EB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6ADC4AA8"/>
    <w:multiLevelType w:val="hybridMultilevel"/>
    <w:tmpl w:val="9730AF5A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6B4F0CBD"/>
    <w:multiLevelType w:val="hybridMultilevel"/>
    <w:tmpl w:val="6694BD96"/>
    <w:lvl w:ilvl="0" w:tplc="04090019">
      <w:start w:val="1"/>
      <w:numFmt w:val="lowerLetter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13" w15:restartNumberingAfterBreak="0">
    <w:nsid w:val="6BE61924"/>
    <w:multiLevelType w:val="hybridMultilevel"/>
    <w:tmpl w:val="CA78EF90"/>
    <w:lvl w:ilvl="0" w:tplc="F05E0F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6C636AF8"/>
    <w:multiLevelType w:val="hybridMultilevel"/>
    <w:tmpl w:val="FCBAFF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CE37E0C"/>
    <w:multiLevelType w:val="hybridMultilevel"/>
    <w:tmpl w:val="E3A2493A"/>
    <w:lvl w:ilvl="0" w:tplc="173008B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465055"/>
    <w:multiLevelType w:val="hybridMultilevel"/>
    <w:tmpl w:val="C860BE34"/>
    <w:lvl w:ilvl="0" w:tplc="6A2A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6F1076EE"/>
    <w:multiLevelType w:val="hybridMultilevel"/>
    <w:tmpl w:val="E4E02094"/>
    <w:lvl w:ilvl="0" w:tplc="86D4E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FBE1CAC"/>
    <w:multiLevelType w:val="hybridMultilevel"/>
    <w:tmpl w:val="1FB00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118043E"/>
    <w:multiLevelType w:val="hybridMultilevel"/>
    <w:tmpl w:val="252A0A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176014F"/>
    <w:multiLevelType w:val="hybridMultilevel"/>
    <w:tmpl w:val="F368A63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737E7CBE"/>
    <w:multiLevelType w:val="hybridMultilevel"/>
    <w:tmpl w:val="7AEE59C8"/>
    <w:lvl w:ilvl="0" w:tplc="D9AE6A1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2" w15:restartNumberingAfterBreak="0">
    <w:nsid w:val="73F41E40"/>
    <w:multiLevelType w:val="hybridMultilevel"/>
    <w:tmpl w:val="6268BF8E"/>
    <w:lvl w:ilvl="0" w:tplc="EB9EB24A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3" w15:restartNumberingAfterBreak="0">
    <w:nsid w:val="75923D53"/>
    <w:multiLevelType w:val="hybridMultilevel"/>
    <w:tmpl w:val="7FF09874"/>
    <w:lvl w:ilvl="0" w:tplc="7F185E0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24" w15:restartNumberingAfterBreak="0">
    <w:nsid w:val="776111B8"/>
    <w:multiLevelType w:val="hybridMultilevel"/>
    <w:tmpl w:val="5D82D178"/>
    <w:lvl w:ilvl="0" w:tplc="860C21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5" w15:restartNumberingAfterBreak="0">
    <w:nsid w:val="785A7388"/>
    <w:multiLevelType w:val="multilevel"/>
    <w:tmpl w:val="0404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91E3FD3"/>
    <w:multiLevelType w:val="multilevel"/>
    <w:tmpl w:val="991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B309BF"/>
    <w:multiLevelType w:val="hybridMultilevel"/>
    <w:tmpl w:val="4A040C34"/>
    <w:lvl w:ilvl="0" w:tplc="6A2A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79BB5B12"/>
    <w:multiLevelType w:val="hybridMultilevel"/>
    <w:tmpl w:val="84EE14A8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AD10921"/>
    <w:multiLevelType w:val="hybridMultilevel"/>
    <w:tmpl w:val="C3DC8BA0"/>
    <w:lvl w:ilvl="0" w:tplc="823824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7B6B1BF8"/>
    <w:multiLevelType w:val="hybridMultilevel"/>
    <w:tmpl w:val="9048C2B6"/>
    <w:lvl w:ilvl="0" w:tplc="A1D03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7D6722D9"/>
    <w:multiLevelType w:val="multilevel"/>
    <w:tmpl w:val="8DCEB8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2" w15:restartNumberingAfterBreak="0">
    <w:nsid w:val="7F74626F"/>
    <w:multiLevelType w:val="hybridMultilevel"/>
    <w:tmpl w:val="1D5E0A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722214">
    <w:abstractNumId w:val="125"/>
  </w:num>
  <w:num w:numId="2" w16cid:durableId="2067952361">
    <w:abstractNumId w:val="30"/>
  </w:num>
  <w:num w:numId="3" w16cid:durableId="2127574762">
    <w:abstractNumId w:val="61"/>
  </w:num>
  <w:num w:numId="4" w16cid:durableId="1460102428">
    <w:abstractNumId w:val="70"/>
  </w:num>
  <w:num w:numId="5" w16cid:durableId="490103644">
    <w:abstractNumId w:val="72"/>
  </w:num>
  <w:num w:numId="6" w16cid:durableId="194269046">
    <w:abstractNumId w:val="52"/>
  </w:num>
  <w:num w:numId="7" w16cid:durableId="927426292">
    <w:abstractNumId w:val="50"/>
  </w:num>
  <w:num w:numId="8" w16cid:durableId="736367748">
    <w:abstractNumId w:val="85"/>
  </w:num>
  <w:num w:numId="9" w16cid:durableId="502865732">
    <w:abstractNumId w:val="28"/>
  </w:num>
  <w:num w:numId="10" w16cid:durableId="1339231042">
    <w:abstractNumId w:val="84"/>
  </w:num>
  <w:num w:numId="11" w16cid:durableId="1919901046">
    <w:abstractNumId w:val="127"/>
  </w:num>
  <w:num w:numId="12" w16cid:durableId="2013558773">
    <w:abstractNumId w:val="116"/>
  </w:num>
  <w:num w:numId="13" w16cid:durableId="1973516331">
    <w:abstractNumId w:val="93"/>
  </w:num>
  <w:num w:numId="14" w16cid:durableId="567614053">
    <w:abstractNumId w:val="3"/>
  </w:num>
  <w:num w:numId="15" w16cid:durableId="461969021">
    <w:abstractNumId w:val="111"/>
  </w:num>
  <w:num w:numId="16" w16cid:durableId="1756315148">
    <w:abstractNumId w:val="59"/>
  </w:num>
  <w:num w:numId="17" w16cid:durableId="1764181461">
    <w:abstractNumId w:val="121"/>
  </w:num>
  <w:num w:numId="18" w16cid:durableId="161167000">
    <w:abstractNumId w:val="107"/>
  </w:num>
  <w:num w:numId="19" w16cid:durableId="977221910">
    <w:abstractNumId w:val="80"/>
  </w:num>
  <w:num w:numId="20" w16cid:durableId="567226811">
    <w:abstractNumId w:val="33"/>
  </w:num>
  <w:num w:numId="21" w16cid:durableId="970090544">
    <w:abstractNumId w:val="88"/>
  </w:num>
  <w:num w:numId="22" w16cid:durableId="2141994211">
    <w:abstractNumId w:val="128"/>
  </w:num>
  <w:num w:numId="23" w16cid:durableId="675422564">
    <w:abstractNumId w:val="19"/>
  </w:num>
  <w:num w:numId="24" w16cid:durableId="536090761">
    <w:abstractNumId w:val="13"/>
  </w:num>
  <w:num w:numId="25" w16cid:durableId="1353534179">
    <w:abstractNumId w:val="99"/>
  </w:num>
  <w:num w:numId="26" w16cid:durableId="92290676">
    <w:abstractNumId w:val="65"/>
  </w:num>
  <w:num w:numId="27" w16cid:durableId="49497360">
    <w:abstractNumId w:val="2"/>
  </w:num>
  <w:num w:numId="28" w16cid:durableId="1469399365">
    <w:abstractNumId w:val="71"/>
  </w:num>
  <w:num w:numId="29" w16cid:durableId="735011015">
    <w:abstractNumId w:val="112"/>
  </w:num>
  <w:num w:numId="30" w16cid:durableId="1152327729">
    <w:abstractNumId w:val="75"/>
  </w:num>
  <w:num w:numId="31" w16cid:durableId="1609459982">
    <w:abstractNumId w:val="108"/>
  </w:num>
  <w:num w:numId="32" w16cid:durableId="1755587654">
    <w:abstractNumId w:val="18"/>
  </w:num>
  <w:num w:numId="33" w16cid:durableId="623267770">
    <w:abstractNumId w:val="91"/>
  </w:num>
  <w:num w:numId="34" w16cid:durableId="871528565">
    <w:abstractNumId w:val="38"/>
  </w:num>
  <w:num w:numId="35" w16cid:durableId="116605224">
    <w:abstractNumId w:val="73"/>
  </w:num>
  <w:num w:numId="36" w16cid:durableId="18162632">
    <w:abstractNumId w:val="120"/>
  </w:num>
  <w:num w:numId="37" w16cid:durableId="277614330">
    <w:abstractNumId w:val="68"/>
  </w:num>
  <w:num w:numId="38" w16cid:durableId="1846820079">
    <w:abstractNumId w:val="60"/>
  </w:num>
  <w:num w:numId="39" w16cid:durableId="1791122993">
    <w:abstractNumId w:val="124"/>
  </w:num>
  <w:num w:numId="40" w16cid:durableId="306057001">
    <w:abstractNumId w:val="122"/>
  </w:num>
  <w:num w:numId="41" w16cid:durableId="1211963766">
    <w:abstractNumId w:val="105"/>
  </w:num>
  <w:num w:numId="42" w16cid:durableId="370494810">
    <w:abstractNumId w:val="110"/>
  </w:num>
  <w:num w:numId="43" w16cid:durableId="944924467">
    <w:abstractNumId w:val="31"/>
  </w:num>
  <w:num w:numId="44" w16cid:durableId="280459026">
    <w:abstractNumId w:val="48"/>
  </w:num>
  <w:num w:numId="45" w16cid:durableId="1778479900">
    <w:abstractNumId w:val="15"/>
  </w:num>
  <w:num w:numId="46" w16cid:durableId="190847833">
    <w:abstractNumId w:val="101"/>
  </w:num>
  <w:num w:numId="47" w16cid:durableId="336080296">
    <w:abstractNumId w:val="106"/>
  </w:num>
  <w:num w:numId="48" w16cid:durableId="64769714">
    <w:abstractNumId w:val="10"/>
  </w:num>
  <w:num w:numId="49" w16cid:durableId="581378866">
    <w:abstractNumId w:val="118"/>
  </w:num>
  <w:num w:numId="50" w16cid:durableId="480772134">
    <w:abstractNumId w:val="1"/>
  </w:num>
  <w:num w:numId="51" w16cid:durableId="717585089">
    <w:abstractNumId w:val="41"/>
  </w:num>
  <w:num w:numId="52" w16cid:durableId="1434593420">
    <w:abstractNumId w:val="123"/>
  </w:num>
  <w:num w:numId="53" w16cid:durableId="2127305953">
    <w:abstractNumId w:val="26"/>
  </w:num>
  <w:num w:numId="54" w16cid:durableId="1132867794">
    <w:abstractNumId w:val="53"/>
  </w:num>
  <w:num w:numId="55" w16cid:durableId="478032550">
    <w:abstractNumId w:val="51"/>
  </w:num>
  <w:num w:numId="56" w16cid:durableId="1304194821">
    <w:abstractNumId w:val="5"/>
  </w:num>
  <w:num w:numId="57" w16cid:durableId="408234763">
    <w:abstractNumId w:val="87"/>
  </w:num>
  <w:num w:numId="58" w16cid:durableId="195701900">
    <w:abstractNumId w:val="131"/>
  </w:num>
  <w:num w:numId="59" w16cid:durableId="1529950530">
    <w:abstractNumId w:val="42"/>
  </w:num>
  <w:num w:numId="60" w16cid:durableId="1293370042">
    <w:abstractNumId w:val="25"/>
  </w:num>
  <w:num w:numId="61" w16cid:durableId="1412191767">
    <w:abstractNumId w:val="129"/>
  </w:num>
  <w:num w:numId="62" w16cid:durableId="368459519">
    <w:abstractNumId w:val="98"/>
  </w:num>
  <w:num w:numId="63" w16cid:durableId="987050772">
    <w:abstractNumId w:val="7"/>
  </w:num>
  <w:num w:numId="64" w16cid:durableId="1639917320">
    <w:abstractNumId w:val="27"/>
  </w:num>
  <w:num w:numId="65" w16cid:durableId="772749601">
    <w:abstractNumId w:val="6"/>
  </w:num>
  <w:num w:numId="66" w16cid:durableId="1783575583">
    <w:abstractNumId w:val="126"/>
  </w:num>
  <w:num w:numId="67" w16cid:durableId="1467895301">
    <w:abstractNumId w:val="109"/>
  </w:num>
  <w:num w:numId="68" w16cid:durableId="2101830637">
    <w:abstractNumId w:val="22"/>
  </w:num>
  <w:num w:numId="69" w16cid:durableId="587614554">
    <w:abstractNumId w:val="86"/>
  </w:num>
  <w:num w:numId="70" w16cid:durableId="1628076197">
    <w:abstractNumId w:val="113"/>
  </w:num>
  <w:num w:numId="71" w16cid:durableId="1265261105">
    <w:abstractNumId w:val="23"/>
  </w:num>
  <w:num w:numId="72" w16cid:durableId="1254438810">
    <w:abstractNumId w:val="119"/>
  </w:num>
  <w:num w:numId="73" w16cid:durableId="1343241217">
    <w:abstractNumId w:val="11"/>
  </w:num>
  <w:num w:numId="74" w16cid:durableId="481040883">
    <w:abstractNumId w:val="92"/>
  </w:num>
  <w:num w:numId="75" w16cid:durableId="917639374">
    <w:abstractNumId w:val="46"/>
  </w:num>
  <w:num w:numId="76" w16cid:durableId="1961103162">
    <w:abstractNumId w:val="58"/>
  </w:num>
  <w:num w:numId="77" w16cid:durableId="1589925837">
    <w:abstractNumId w:val="62"/>
  </w:num>
  <w:num w:numId="78" w16cid:durableId="238171477">
    <w:abstractNumId w:val="117"/>
  </w:num>
  <w:num w:numId="79" w16cid:durableId="880017778">
    <w:abstractNumId w:val="14"/>
  </w:num>
  <w:num w:numId="80" w16cid:durableId="571625955">
    <w:abstractNumId w:val="69"/>
  </w:num>
  <w:num w:numId="81" w16cid:durableId="1133404740">
    <w:abstractNumId w:val="66"/>
  </w:num>
  <w:num w:numId="82" w16cid:durableId="1339770330">
    <w:abstractNumId w:val="77"/>
  </w:num>
  <w:num w:numId="83" w16cid:durableId="1090003213">
    <w:abstractNumId w:val="54"/>
  </w:num>
  <w:num w:numId="84" w16cid:durableId="1145589649">
    <w:abstractNumId w:val="21"/>
  </w:num>
  <w:num w:numId="85" w16cid:durableId="65153633">
    <w:abstractNumId w:val="83"/>
  </w:num>
  <w:num w:numId="86" w16cid:durableId="1083572552">
    <w:abstractNumId w:val="96"/>
  </w:num>
  <w:num w:numId="87" w16cid:durableId="1145321839">
    <w:abstractNumId w:val="102"/>
  </w:num>
  <w:num w:numId="88" w16cid:durableId="603539832">
    <w:abstractNumId w:val="4"/>
  </w:num>
  <w:num w:numId="89" w16cid:durableId="1498761373">
    <w:abstractNumId w:val="67"/>
  </w:num>
  <w:num w:numId="90" w16cid:durableId="2116630555">
    <w:abstractNumId w:val="32"/>
  </w:num>
  <w:num w:numId="91" w16cid:durableId="1101417585">
    <w:abstractNumId w:val="40"/>
  </w:num>
  <w:num w:numId="92" w16cid:durableId="815604412">
    <w:abstractNumId w:val="97"/>
  </w:num>
  <w:num w:numId="93" w16cid:durableId="375282364">
    <w:abstractNumId w:val="12"/>
  </w:num>
  <w:num w:numId="94" w16cid:durableId="2139494123">
    <w:abstractNumId w:val="94"/>
  </w:num>
  <w:num w:numId="95" w16cid:durableId="1461992541">
    <w:abstractNumId w:val="29"/>
  </w:num>
  <w:num w:numId="96" w16cid:durableId="657419846">
    <w:abstractNumId w:val="55"/>
  </w:num>
  <w:num w:numId="97" w16cid:durableId="1243370726">
    <w:abstractNumId w:val="47"/>
  </w:num>
  <w:num w:numId="98" w16cid:durableId="1386100708">
    <w:abstractNumId w:val="114"/>
  </w:num>
  <w:num w:numId="99" w16cid:durableId="146947589">
    <w:abstractNumId w:val="0"/>
  </w:num>
  <w:num w:numId="100" w16cid:durableId="229536587">
    <w:abstractNumId w:val="130"/>
  </w:num>
  <w:num w:numId="101" w16cid:durableId="18163056">
    <w:abstractNumId w:val="103"/>
  </w:num>
  <w:num w:numId="102" w16cid:durableId="1246451361">
    <w:abstractNumId w:val="57"/>
  </w:num>
  <w:num w:numId="103" w16cid:durableId="1186215793">
    <w:abstractNumId w:val="63"/>
  </w:num>
  <w:num w:numId="104" w16cid:durableId="652953091">
    <w:abstractNumId w:val="24"/>
  </w:num>
  <w:num w:numId="105" w16cid:durableId="696546438">
    <w:abstractNumId w:val="132"/>
  </w:num>
  <w:num w:numId="106" w16cid:durableId="1428963956">
    <w:abstractNumId w:val="39"/>
  </w:num>
  <w:num w:numId="107" w16cid:durableId="370037684">
    <w:abstractNumId w:val="100"/>
  </w:num>
  <w:num w:numId="108" w16cid:durableId="2058158939">
    <w:abstractNumId w:val="17"/>
  </w:num>
  <w:num w:numId="109" w16cid:durableId="124591646">
    <w:abstractNumId w:val="44"/>
  </w:num>
  <w:num w:numId="110" w16cid:durableId="266543529">
    <w:abstractNumId w:val="90"/>
  </w:num>
  <w:num w:numId="111" w16cid:durableId="1551724090">
    <w:abstractNumId w:val="8"/>
  </w:num>
  <w:num w:numId="112" w16cid:durableId="1798252127">
    <w:abstractNumId w:val="76"/>
  </w:num>
  <w:num w:numId="113" w16cid:durableId="284894192">
    <w:abstractNumId w:val="9"/>
  </w:num>
  <w:num w:numId="114" w16cid:durableId="1128931420">
    <w:abstractNumId w:val="16"/>
  </w:num>
  <w:num w:numId="115" w16cid:durableId="424228192">
    <w:abstractNumId w:val="49"/>
  </w:num>
  <w:num w:numId="116" w16cid:durableId="330110773">
    <w:abstractNumId w:val="81"/>
  </w:num>
  <w:num w:numId="117" w16cid:durableId="334966698">
    <w:abstractNumId w:val="82"/>
  </w:num>
  <w:num w:numId="118" w16cid:durableId="1054961648">
    <w:abstractNumId w:val="45"/>
  </w:num>
  <w:num w:numId="119" w16cid:durableId="1213496173">
    <w:abstractNumId w:val="104"/>
  </w:num>
  <w:num w:numId="120" w16cid:durableId="384837578">
    <w:abstractNumId w:val="37"/>
  </w:num>
  <w:num w:numId="121" w16cid:durableId="838345584">
    <w:abstractNumId w:val="78"/>
  </w:num>
  <w:num w:numId="122" w16cid:durableId="2111007653">
    <w:abstractNumId w:val="56"/>
  </w:num>
  <w:num w:numId="123" w16cid:durableId="1583447283">
    <w:abstractNumId w:val="36"/>
  </w:num>
  <w:num w:numId="124" w16cid:durableId="1871796310">
    <w:abstractNumId w:val="74"/>
  </w:num>
  <w:num w:numId="125" w16cid:durableId="782117075">
    <w:abstractNumId w:val="64"/>
  </w:num>
  <w:num w:numId="126" w16cid:durableId="1548563142">
    <w:abstractNumId w:val="20"/>
  </w:num>
  <w:num w:numId="127" w16cid:durableId="210043169">
    <w:abstractNumId w:val="79"/>
  </w:num>
  <w:num w:numId="128" w16cid:durableId="1286159013">
    <w:abstractNumId w:val="34"/>
  </w:num>
  <w:num w:numId="129" w16cid:durableId="1303971851">
    <w:abstractNumId w:val="89"/>
  </w:num>
  <w:num w:numId="130" w16cid:durableId="1277710001">
    <w:abstractNumId w:val="43"/>
  </w:num>
  <w:num w:numId="131" w16cid:durableId="2146509628">
    <w:abstractNumId w:val="95"/>
  </w:num>
  <w:num w:numId="132" w16cid:durableId="1945963029">
    <w:abstractNumId w:val="115"/>
  </w:num>
  <w:num w:numId="133" w16cid:durableId="190799092">
    <w:abstractNumId w:val="35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2NbcwNTc2MTA1NLFU0lEKTi0uzszPAykwMakFAHqsTfstAAAA"/>
  </w:docVars>
  <w:rsids>
    <w:rsidRoot w:val="008856D8"/>
    <w:rsid w:val="0000181E"/>
    <w:rsid w:val="00002F47"/>
    <w:rsid w:val="00012489"/>
    <w:rsid w:val="00014A3F"/>
    <w:rsid w:val="00025848"/>
    <w:rsid w:val="0002708D"/>
    <w:rsid w:val="00031498"/>
    <w:rsid w:val="00035586"/>
    <w:rsid w:val="00041DE3"/>
    <w:rsid w:val="000446A1"/>
    <w:rsid w:val="00046714"/>
    <w:rsid w:val="000540E9"/>
    <w:rsid w:val="00054452"/>
    <w:rsid w:val="00074418"/>
    <w:rsid w:val="00075D5C"/>
    <w:rsid w:val="00087A97"/>
    <w:rsid w:val="000B4915"/>
    <w:rsid w:val="000D0D42"/>
    <w:rsid w:val="000E1E95"/>
    <w:rsid w:val="000E7232"/>
    <w:rsid w:val="000F0DBE"/>
    <w:rsid w:val="000F728F"/>
    <w:rsid w:val="000F7C20"/>
    <w:rsid w:val="00102A50"/>
    <w:rsid w:val="00125B7E"/>
    <w:rsid w:val="001313A9"/>
    <w:rsid w:val="00132134"/>
    <w:rsid w:val="001458F7"/>
    <w:rsid w:val="001544BC"/>
    <w:rsid w:val="0017073D"/>
    <w:rsid w:val="0017696F"/>
    <w:rsid w:val="00181130"/>
    <w:rsid w:val="00181DBB"/>
    <w:rsid w:val="00185B6A"/>
    <w:rsid w:val="00187AFE"/>
    <w:rsid w:val="00190642"/>
    <w:rsid w:val="0019129F"/>
    <w:rsid w:val="001C2479"/>
    <w:rsid w:val="001C2A27"/>
    <w:rsid w:val="001C2FBA"/>
    <w:rsid w:val="001C5C00"/>
    <w:rsid w:val="001C70A2"/>
    <w:rsid w:val="001E5D00"/>
    <w:rsid w:val="001E687D"/>
    <w:rsid w:val="0020187E"/>
    <w:rsid w:val="00212AD1"/>
    <w:rsid w:val="002211EE"/>
    <w:rsid w:val="002217B7"/>
    <w:rsid w:val="002238B5"/>
    <w:rsid w:val="00225415"/>
    <w:rsid w:val="002463F8"/>
    <w:rsid w:val="002529BE"/>
    <w:rsid w:val="00252CB3"/>
    <w:rsid w:val="002530E2"/>
    <w:rsid w:val="00255550"/>
    <w:rsid w:val="00257D4A"/>
    <w:rsid w:val="00264157"/>
    <w:rsid w:val="00267052"/>
    <w:rsid w:val="002731B7"/>
    <w:rsid w:val="0028220B"/>
    <w:rsid w:val="00284F67"/>
    <w:rsid w:val="002906D2"/>
    <w:rsid w:val="002A0B47"/>
    <w:rsid w:val="002A46ED"/>
    <w:rsid w:val="002A4FFC"/>
    <w:rsid w:val="002A5B62"/>
    <w:rsid w:val="002B3015"/>
    <w:rsid w:val="002B40F7"/>
    <w:rsid w:val="002B6B77"/>
    <w:rsid w:val="002C2C08"/>
    <w:rsid w:val="002C4394"/>
    <w:rsid w:val="002D1D0D"/>
    <w:rsid w:val="002D62C5"/>
    <w:rsid w:val="002D69E6"/>
    <w:rsid w:val="002D7A5F"/>
    <w:rsid w:val="002E1FB0"/>
    <w:rsid w:val="002F0722"/>
    <w:rsid w:val="002F35FB"/>
    <w:rsid w:val="002F3897"/>
    <w:rsid w:val="002F42E9"/>
    <w:rsid w:val="0030443B"/>
    <w:rsid w:val="00305352"/>
    <w:rsid w:val="003110D6"/>
    <w:rsid w:val="003278CF"/>
    <w:rsid w:val="00330A0A"/>
    <w:rsid w:val="0034188A"/>
    <w:rsid w:val="00353C8B"/>
    <w:rsid w:val="00363356"/>
    <w:rsid w:val="003676D3"/>
    <w:rsid w:val="00371033"/>
    <w:rsid w:val="00374034"/>
    <w:rsid w:val="003770DC"/>
    <w:rsid w:val="003973FB"/>
    <w:rsid w:val="003A600A"/>
    <w:rsid w:val="003B3C5E"/>
    <w:rsid w:val="003C3AB2"/>
    <w:rsid w:val="003C436C"/>
    <w:rsid w:val="003C541F"/>
    <w:rsid w:val="003C57E2"/>
    <w:rsid w:val="003C7172"/>
    <w:rsid w:val="003C78E8"/>
    <w:rsid w:val="003D493E"/>
    <w:rsid w:val="003E188E"/>
    <w:rsid w:val="003E691C"/>
    <w:rsid w:val="003E7078"/>
    <w:rsid w:val="003E7455"/>
    <w:rsid w:val="003F0669"/>
    <w:rsid w:val="00407FAB"/>
    <w:rsid w:val="004125C9"/>
    <w:rsid w:val="00420011"/>
    <w:rsid w:val="00421437"/>
    <w:rsid w:val="00427A1B"/>
    <w:rsid w:val="00430BAC"/>
    <w:rsid w:val="00432C27"/>
    <w:rsid w:val="0045163E"/>
    <w:rsid w:val="00456D02"/>
    <w:rsid w:val="00463C61"/>
    <w:rsid w:val="00467BE0"/>
    <w:rsid w:val="004757B7"/>
    <w:rsid w:val="00493A73"/>
    <w:rsid w:val="004A6ED9"/>
    <w:rsid w:val="004B1603"/>
    <w:rsid w:val="004B2C91"/>
    <w:rsid w:val="004B797E"/>
    <w:rsid w:val="004B7C49"/>
    <w:rsid w:val="004C5480"/>
    <w:rsid w:val="004C647A"/>
    <w:rsid w:val="004C7622"/>
    <w:rsid w:val="004C78FD"/>
    <w:rsid w:val="004D2AEE"/>
    <w:rsid w:val="004D2C8A"/>
    <w:rsid w:val="004D3FCE"/>
    <w:rsid w:val="004D6484"/>
    <w:rsid w:val="004E6B44"/>
    <w:rsid w:val="00502950"/>
    <w:rsid w:val="0050374E"/>
    <w:rsid w:val="00505C83"/>
    <w:rsid w:val="005076CB"/>
    <w:rsid w:val="00514D75"/>
    <w:rsid w:val="00515890"/>
    <w:rsid w:val="005243B9"/>
    <w:rsid w:val="005259F8"/>
    <w:rsid w:val="00527FEC"/>
    <w:rsid w:val="005350CE"/>
    <w:rsid w:val="0053788C"/>
    <w:rsid w:val="005406FF"/>
    <w:rsid w:val="00540C6E"/>
    <w:rsid w:val="00541927"/>
    <w:rsid w:val="0054273F"/>
    <w:rsid w:val="00545F13"/>
    <w:rsid w:val="0055108D"/>
    <w:rsid w:val="00554352"/>
    <w:rsid w:val="0056576B"/>
    <w:rsid w:val="00565B50"/>
    <w:rsid w:val="005668A6"/>
    <w:rsid w:val="00570311"/>
    <w:rsid w:val="005813C7"/>
    <w:rsid w:val="00595561"/>
    <w:rsid w:val="005A3CC0"/>
    <w:rsid w:val="005C5630"/>
    <w:rsid w:val="005E4043"/>
    <w:rsid w:val="005E5CD9"/>
    <w:rsid w:val="005E61DA"/>
    <w:rsid w:val="005F3DD6"/>
    <w:rsid w:val="005F6499"/>
    <w:rsid w:val="0061255E"/>
    <w:rsid w:val="00613DB3"/>
    <w:rsid w:val="00615246"/>
    <w:rsid w:val="00620619"/>
    <w:rsid w:val="00625434"/>
    <w:rsid w:val="00640A48"/>
    <w:rsid w:val="00643B06"/>
    <w:rsid w:val="006541FB"/>
    <w:rsid w:val="00662CC0"/>
    <w:rsid w:val="006637F8"/>
    <w:rsid w:val="00664F69"/>
    <w:rsid w:val="00670680"/>
    <w:rsid w:val="00671887"/>
    <w:rsid w:val="00672054"/>
    <w:rsid w:val="00691927"/>
    <w:rsid w:val="00695CB9"/>
    <w:rsid w:val="006A243C"/>
    <w:rsid w:val="006C02F6"/>
    <w:rsid w:val="006C4537"/>
    <w:rsid w:val="006D1225"/>
    <w:rsid w:val="006E0C8A"/>
    <w:rsid w:val="006E7D01"/>
    <w:rsid w:val="006F6A87"/>
    <w:rsid w:val="006F71F5"/>
    <w:rsid w:val="00706C56"/>
    <w:rsid w:val="00710579"/>
    <w:rsid w:val="0071196E"/>
    <w:rsid w:val="007124E9"/>
    <w:rsid w:val="00712F94"/>
    <w:rsid w:val="00724AEC"/>
    <w:rsid w:val="007255AE"/>
    <w:rsid w:val="00725FA2"/>
    <w:rsid w:val="00743EF3"/>
    <w:rsid w:val="00771FB7"/>
    <w:rsid w:val="007766C4"/>
    <w:rsid w:val="00782CEB"/>
    <w:rsid w:val="00783F51"/>
    <w:rsid w:val="0079059F"/>
    <w:rsid w:val="007908F6"/>
    <w:rsid w:val="00790B73"/>
    <w:rsid w:val="007A02C8"/>
    <w:rsid w:val="007A2185"/>
    <w:rsid w:val="007B3950"/>
    <w:rsid w:val="007C49D8"/>
    <w:rsid w:val="007C616D"/>
    <w:rsid w:val="007E2D9B"/>
    <w:rsid w:val="007F252B"/>
    <w:rsid w:val="008012CE"/>
    <w:rsid w:val="00801D52"/>
    <w:rsid w:val="0080229C"/>
    <w:rsid w:val="0080347C"/>
    <w:rsid w:val="00807AFA"/>
    <w:rsid w:val="00814CD9"/>
    <w:rsid w:val="008364DD"/>
    <w:rsid w:val="00844595"/>
    <w:rsid w:val="008453EA"/>
    <w:rsid w:val="008462E8"/>
    <w:rsid w:val="00853438"/>
    <w:rsid w:val="00855483"/>
    <w:rsid w:val="00857718"/>
    <w:rsid w:val="00857F57"/>
    <w:rsid w:val="00875FB5"/>
    <w:rsid w:val="008856D8"/>
    <w:rsid w:val="00885EF3"/>
    <w:rsid w:val="008B1038"/>
    <w:rsid w:val="008B6976"/>
    <w:rsid w:val="008B7967"/>
    <w:rsid w:val="008C025B"/>
    <w:rsid w:val="008C23E8"/>
    <w:rsid w:val="008C51BF"/>
    <w:rsid w:val="008C74EF"/>
    <w:rsid w:val="008D656C"/>
    <w:rsid w:val="008E4F4A"/>
    <w:rsid w:val="008E789C"/>
    <w:rsid w:val="008F50E8"/>
    <w:rsid w:val="008F66A2"/>
    <w:rsid w:val="009010EC"/>
    <w:rsid w:val="0091214B"/>
    <w:rsid w:val="0091231E"/>
    <w:rsid w:val="009177DE"/>
    <w:rsid w:val="00923C9C"/>
    <w:rsid w:val="0092466D"/>
    <w:rsid w:val="0092705F"/>
    <w:rsid w:val="00927B0A"/>
    <w:rsid w:val="00932DA2"/>
    <w:rsid w:val="00934D04"/>
    <w:rsid w:val="00941AF0"/>
    <w:rsid w:val="00950709"/>
    <w:rsid w:val="0095077E"/>
    <w:rsid w:val="00972C09"/>
    <w:rsid w:val="00974BFC"/>
    <w:rsid w:val="00977019"/>
    <w:rsid w:val="009850F0"/>
    <w:rsid w:val="0099041C"/>
    <w:rsid w:val="009C5DE0"/>
    <w:rsid w:val="009F202D"/>
    <w:rsid w:val="009F38CB"/>
    <w:rsid w:val="009F410C"/>
    <w:rsid w:val="009F7756"/>
    <w:rsid w:val="00A11B24"/>
    <w:rsid w:val="00A204A2"/>
    <w:rsid w:val="00A20979"/>
    <w:rsid w:val="00A25C8B"/>
    <w:rsid w:val="00A2684E"/>
    <w:rsid w:val="00A30CFE"/>
    <w:rsid w:val="00A3358F"/>
    <w:rsid w:val="00A40D53"/>
    <w:rsid w:val="00A4311C"/>
    <w:rsid w:val="00A503F2"/>
    <w:rsid w:val="00A5058D"/>
    <w:rsid w:val="00A55C18"/>
    <w:rsid w:val="00A577BA"/>
    <w:rsid w:val="00A63BAA"/>
    <w:rsid w:val="00A66804"/>
    <w:rsid w:val="00A66BBC"/>
    <w:rsid w:val="00A7093E"/>
    <w:rsid w:val="00A7235A"/>
    <w:rsid w:val="00A771AC"/>
    <w:rsid w:val="00A8673B"/>
    <w:rsid w:val="00A91632"/>
    <w:rsid w:val="00AA1E5A"/>
    <w:rsid w:val="00AB7AEC"/>
    <w:rsid w:val="00AC06C1"/>
    <w:rsid w:val="00AC097A"/>
    <w:rsid w:val="00AC1B3F"/>
    <w:rsid w:val="00AD0BF1"/>
    <w:rsid w:val="00AD41F9"/>
    <w:rsid w:val="00AE6104"/>
    <w:rsid w:val="00B13DB6"/>
    <w:rsid w:val="00B14149"/>
    <w:rsid w:val="00B2107F"/>
    <w:rsid w:val="00B218DF"/>
    <w:rsid w:val="00B24291"/>
    <w:rsid w:val="00B25329"/>
    <w:rsid w:val="00B27E75"/>
    <w:rsid w:val="00B3161D"/>
    <w:rsid w:val="00B3399C"/>
    <w:rsid w:val="00B34E7F"/>
    <w:rsid w:val="00B43090"/>
    <w:rsid w:val="00B45BE6"/>
    <w:rsid w:val="00B46017"/>
    <w:rsid w:val="00B50BCA"/>
    <w:rsid w:val="00B54E73"/>
    <w:rsid w:val="00B620E1"/>
    <w:rsid w:val="00B80D90"/>
    <w:rsid w:val="00B85F5C"/>
    <w:rsid w:val="00B8745C"/>
    <w:rsid w:val="00B917C9"/>
    <w:rsid w:val="00B92110"/>
    <w:rsid w:val="00B93D2C"/>
    <w:rsid w:val="00B9791B"/>
    <w:rsid w:val="00BC76C0"/>
    <w:rsid w:val="00BD2E0D"/>
    <w:rsid w:val="00BE3347"/>
    <w:rsid w:val="00BF0105"/>
    <w:rsid w:val="00BF03E6"/>
    <w:rsid w:val="00BF231F"/>
    <w:rsid w:val="00BF73F8"/>
    <w:rsid w:val="00C22915"/>
    <w:rsid w:val="00C22D71"/>
    <w:rsid w:val="00C3056D"/>
    <w:rsid w:val="00C3432E"/>
    <w:rsid w:val="00C61369"/>
    <w:rsid w:val="00C61C6A"/>
    <w:rsid w:val="00C71AE4"/>
    <w:rsid w:val="00C862AF"/>
    <w:rsid w:val="00C91788"/>
    <w:rsid w:val="00CA3C70"/>
    <w:rsid w:val="00CA622B"/>
    <w:rsid w:val="00CC27D1"/>
    <w:rsid w:val="00CC3A45"/>
    <w:rsid w:val="00CD546E"/>
    <w:rsid w:val="00CF1676"/>
    <w:rsid w:val="00CF43D2"/>
    <w:rsid w:val="00CF7A59"/>
    <w:rsid w:val="00D00BBD"/>
    <w:rsid w:val="00D014D7"/>
    <w:rsid w:val="00D11649"/>
    <w:rsid w:val="00D13E2D"/>
    <w:rsid w:val="00D17798"/>
    <w:rsid w:val="00D17913"/>
    <w:rsid w:val="00D179B1"/>
    <w:rsid w:val="00D209AE"/>
    <w:rsid w:val="00D22A43"/>
    <w:rsid w:val="00D27480"/>
    <w:rsid w:val="00D302C7"/>
    <w:rsid w:val="00D31691"/>
    <w:rsid w:val="00D3290F"/>
    <w:rsid w:val="00D34CDB"/>
    <w:rsid w:val="00D430AC"/>
    <w:rsid w:val="00D456B1"/>
    <w:rsid w:val="00D45857"/>
    <w:rsid w:val="00D46859"/>
    <w:rsid w:val="00D4706B"/>
    <w:rsid w:val="00D50FB8"/>
    <w:rsid w:val="00D52204"/>
    <w:rsid w:val="00D54110"/>
    <w:rsid w:val="00D5539B"/>
    <w:rsid w:val="00D56ED7"/>
    <w:rsid w:val="00D610DE"/>
    <w:rsid w:val="00D705C6"/>
    <w:rsid w:val="00D70E88"/>
    <w:rsid w:val="00D86908"/>
    <w:rsid w:val="00D9261C"/>
    <w:rsid w:val="00D92DDB"/>
    <w:rsid w:val="00D9487E"/>
    <w:rsid w:val="00DA0E2B"/>
    <w:rsid w:val="00DA262D"/>
    <w:rsid w:val="00DA682F"/>
    <w:rsid w:val="00DB0046"/>
    <w:rsid w:val="00DB2FAF"/>
    <w:rsid w:val="00DC1236"/>
    <w:rsid w:val="00DC5B1F"/>
    <w:rsid w:val="00DD18C4"/>
    <w:rsid w:val="00DD4EC7"/>
    <w:rsid w:val="00DD6A36"/>
    <w:rsid w:val="00DE1D91"/>
    <w:rsid w:val="00DE3826"/>
    <w:rsid w:val="00DE3FA8"/>
    <w:rsid w:val="00DE579C"/>
    <w:rsid w:val="00DF0017"/>
    <w:rsid w:val="00DF232F"/>
    <w:rsid w:val="00DF4894"/>
    <w:rsid w:val="00E04E16"/>
    <w:rsid w:val="00E135D6"/>
    <w:rsid w:val="00E2418A"/>
    <w:rsid w:val="00E30762"/>
    <w:rsid w:val="00E32443"/>
    <w:rsid w:val="00E42041"/>
    <w:rsid w:val="00E43FFC"/>
    <w:rsid w:val="00E4447B"/>
    <w:rsid w:val="00E47283"/>
    <w:rsid w:val="00E67341"/>
    <w:rsid w:val="00E85352"/>
    <w:rsid w:val="00E9141F"/>
    <w:rsid w:val="00EA19B7"/>
    <w:rsid w:val="00EA6569"/>
    <w:rsid w:val="00EB4C26"/>
    <w:rsid w:val="00EC0B8D"/>
    <w:rsid w:val="00EC0C41"/>
    <w:rsid w:val="00EC32C9"/>
    <w:rsid w:val="00ED47C3"/>
    <w:rsid w:val="00ED60FB"/>
    <w:rsid w:val="00EE2C9C"/>
    <w:rsid w:val="00EE4681"/>
    <w:rsid w:val="00EE4A5B"/>
    <w:rsid w:val="00EE698D"/>
    <w:rsid w:val="00EE7E34"/>
    <w:rsid w:val="00EF7A5A"/>
    <w:rsid w:val="00F02968"/>
    <w:rsid w:val="00F02A89"/>
    <w:rsid w:val="00F1590C"/>
    <w:rsid w:val="00F213AC"/>
    <w:rsid w:val="00F2368F"/>
    <w:rsid w:val="00F275C4"/>
    <w:rsid w:val="00F32FC4"/>
    <w:rsid w:val="00F42325"/>
    <w:rsid w:val="00F441DA"/>
    <w:rsid w:val="00F45164"/>
    <w:rsid w:val="00F53ABC"/>
    <w:rsid w:val="00F55438"/>
    <w:rsid w:val="00F567FA"/>
    <w:rsid w:val="00F57670"/>
    <w:rsid w:val="00F63256"/>
    <w:rsid w:val="00F7138A"/>
    <w:rsid w:val="00F74317"/>
    <w:rsid w:val="00F83838"/>
    <w:rsid w:val="00F83AF8"/>
    <w:rsid w:val="00F8690B"/>
    <w:rsid w:val="00F86FA4"/>
    <w:rsid w:val="00F92196"/>
    <w:rsid w:val="00F9632B"/>
    <w:rsid w:val="00FA0E9D"/>
    <w:rsid w:val="00FA1DEB"/>
    <w:rsid w:val="00FA6B13"/>
    <w:rsid w:val="00FA7EDE"/>
    <w:rsid w:val="00FB1A18"/>
    <w:rsid w:val="00FB3D32"/>
    <w:rsid w:val="00FC1E51"/>
    <w:rsid w:val="00FC2F28"/>
    <w:rsid w:val="00FC3E07"/>
    <w:rsid w:val="00FD2B69"/>
    <w:rsid w:val="00FF0F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C0049D"/>
  <w15:docId w15:val="{38164D33-8B13-4165-BBA9-720B02BB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0B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FE6495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locked/>
    <w:rsid w:val="00FE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6C03D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6C03D7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6C03D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C03D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6C0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6C03D7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B54"/>
    <w:pPr>
      <w:ind w:left="720"/>
    </w:pPr>
  </w:style>
  <w:style w:type="paragraph" w:styleId="NoSpacing">
    <w:name w:val="No Spacing"/>
    <w:link w:val="NoSpacingChar"/>
    <w:uiPriority w:val="1"/>
    <w:qFormat/>
    <w:rsid w:val="00CA033F"/>
    <w:rPr>
      <w:rFonts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rsid w:val="00232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32AB1"/>
    <w:rPr>
      <w:rFonts w:ascii="Calibri" w:eastAsia="Times New Roman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rsid w:val="00232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32AB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rsid w:val="00A41F8B"/>
    <w:rPr>
      <w:color w:val="0000FF"/>
      <w:u w:val="single"/>
    </w:rPr>
  </w:style>
  <w:style w:type="character" w:styleId="PageNumber">
    <w:name w:val="page number"/>
    <w:basedOn w:val="DefaultParagraphFont"/>
    <w:uiPriority w:val="99"/>
    <w:rsid w:val="005E690D"/>
  </w:style>
  <w:style w:type="character" w:customStyle="1" w:styleId="apple-converted-space">
    <w:name w:val="apple-converted-space"/>
    <w:basedOn w:val="DefaultParagraphFont"/>
    <w:rsid w:val="00135926"/>
  </w:style>
  <w:style w:type="table" w:styleId="TableGrid">
    <w:name w:val="Table Grid"/>
    <w:basedOn w:val="TableNormal"/>
    <w:uiPriority w:val="39"/>
    <w:locked/>
    <w:rsid w:val="00941A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A350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p">
    <w:name w:val="p"/>
    <w:basedOn w:val="Normal"/>
    <w:rsid w:val="00221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locked/>
    <w:rsid w:val="0022165F"/>
    <w:rPr>
      <w:i/>
      <w:iCs/>
    </w:rPr>
  </w:style>
  <w:style w:type="character" w:customStyle="1" w:styleId="oneclick-link">
    <w:name w:val="oneclick-link"/>
    <w:basedOn w:val="DefaultParagraphFont"/>
    <w:rsid w:val="0022165F"/>
  </w:style>
  <w:style w:type="paragraph" w:styleId="NormalWeb">
    <w:name w:val="Normal (Web)"/>
    <w:basedOn w:val="Normal"/>
    <w:uiPriority w:val="99"/>
    <w:unhideWhenUsed/>
    <w:rsid w:val="0022165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Heading2Char">
    <w:name w:val="Heading 2 Char"/>
    <w:basedOn w:val="DefaultParagraphFont"/>
    <w:link w:val="Heading2"/>
    <w:rsid w:val="00FE649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6495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null">
    <w:name w:val="null"/>
    <w:basedOn w:val="DefaultParagraphFont"/>
    <w:rsid w:val="00FE6495"/>
  </w:style>
  <w:style w:type="character" w:styleId="Strong">
    <w:name w:val="Strong"/>
    <w:basedOn w:val="DefaultParagraphFont"/>
    <w:uiPriority w:val="22"/>
    <w:qFormat/>
    <w:locked/>
    <w:rsid w:val="00FE6495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9469D2"/>
    <w:rPr>
      <w:rFonts w:cs="Calibri"/>
      <w:sz w:val="22"/>
      <w:szCs w:val="22"/>
      <w:lang w:val="en-US"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1C0D7B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1C0D7B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3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3F8"/>
    <w:rPr>
      <w:rFonts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6B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6B13"/>
    <w:rPr>
      <w:rFonts w:cs="Calibri"/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613DB3"/>
    <w:rPr>
      <w:rFonts w:cs="Times New Roman"/>
      <w:lang w:val="en-PH"/>
    </w:rPr>
  </w:style>
  <w:style w:type="character" w:customStyle="1" w:styleId="citationurl-text">
    <w:name w:val="citation__url-text"/>
    <w:basedOn w:val="DefaultParagraphFont"/>
    <w:rsid w:val="00014A3F"/>
  </w:style>
  <w:style w:type="character" w:customStyle="1" w:styleId="apple-style-span">
    <w:name w:val="apple-style-span"/>
    <w:basedOn w:val="DefaultParagraphFont"/>
    <w:rsid w:val="00014A3F"/>
  </w:style>
  <w:style w:type="table" w:customStyle="1" w:styleId="TableGrid1">
    <w:name w:val="Table Grid1"/>
    <w:basedOn w:val="TableNormal"/>
    <w:next w:val="TableGrid"/>
    <w:uiPriority w:val="39"/>
    <w:rsid w:val="003C541F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541F"/>
    <w:rPr>
      <w:color w:val="808080"/>
    </w:rPr>
  </w:style>
  <w:style w:type="table" w:styleId="GridTable4-Accent4">
    <w:name w:val="Grid Table 4 Accent 4"/>
    <w:basedOn w:val="TableNormal"/>
    <w:uiPriority w:val="49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5Dark-Accent4">
    <w:name w:val="Grid Table 5 Dark Accent 4"/>
    <w:basedOn w:val="TableNormal"/>
    <w:uiPriority w:val="50"/>
    <w:rsid w:val="006A24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6Colorful-Accent4">
    <w:name w:val="Grid Table 6 Colorful Accent 4"/>
    <w:basedOn w:val="TableNormal"/>
    <w:uiPriority w:val="51"/>
    <w:rsid w:val="006A243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A243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f01">
    <w:name w:val="cf01"/>
    <w:basedOn w:val="DefaultParagraphFont"/>
    <w:rsid w:val="00D179B1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E9141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E9141F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914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141F"/>
    <w:rPr>
      <w:rFonts w:cs="Calibri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E9141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914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141F"/>
    <w:rPr>
      <w:rFonts w:cs="Calibri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E914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G:\Files\moles%20researches\final%20proposal\final%20proposal%201-final.edited.dot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03F87963734F5482C4B1C5E3EC9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4C603-4113-4721-9502-E44724BA6EB8}"/>
      </w:docPartPr>
      <w:docPartBody>
        <w:p w:rsidR="00F64F1F" w:rsidRDefault="00FF5D9C" w:rsidP="00FF5D9C">
          <w:pPr>
            <w:pStyle w:val="F603F87963734F5482C4B1C5E3EC91AC"/>
          </w:pPr>
          <w:r w:rsidRPr="000A2647">
            <w:rPr>
              <w:rStyle w:val="PlaceholderText"/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Click or tap here to enter Name</w:t>
          </w:r>
        </w:p>
      </w:docPartBody>
    </w:docPart>
    <w:docPart>
      <w:docPartPr>
        <w:name w:val="4613AA8A46A74A34B9C3D7BD6BA55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3BAAC-33ED-42F4-84A3-D56280EA8CD5}"/>
      </w:docPartPr>
      <w:docPartBody>
        <w:p w:rsidR="00F64F1F" w:rsidRDefault="00FF5D9C" w:rsidP="00FF5D9C">
          <w:pPr>
            <w:pStyle w:val="4613AA8A46A74A34B9C3D7BD6BA5558C"/>
          </w:pPr>
          <w:r w:rsidRPr="000A2647">
            <w:rPr>
              <w:rStyle w:val="PlaceholderText"/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Click or tap here to enter Name</w:t>
          </w:r>
        </w:p>
      </w:docPartBody>
    </w:docPart>
    <w:docPart>
      <w:docPartPr>
        <w:name w:val="354189E80E23451FAC07EE64936E9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8FB74-959D-4135-98B3-320169C36EEE}"/>
      </w:docPartPr>
      <w:docPartBody>
        <w:p w:rsidR="00F64F1F" w:rsidRDefault="00FF5D9C" w:rsidP="00FF5D9C">
          <w:pPr>
            <w:pStyle w:val="354189E80E23451FAC07EE64936E95D2"/>
          </w:pPr>
          <w:r w:rsidRPr="000A2647">
            <w:rPr>
              <w:rStyle w:val="PlaceholderText"/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Click or tap here to enter Name</w:t>
          </w:r>
        </w:p>
      </w:docPartBody>
    </w:docPart>
    <w:docPart>
      <w:docPartPr>
        <w:name w:val="C5E104FEED0C4535BE18D22022D83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08DF9-3631-4D22-A22A-0E72278200B5}"/>
      </w:docPartPr>
      <w:docPartBody>
        <w:p w:rsidR="00F64F1F" w:rsidRDefault="00FF5D9C" w:rsidP="00FF5D9C">
          <w:pPr>
            <w:pStyle w:val="C5E104FEED0C4535BE18D22022D8349B"/>
          </w:pPr>
          <w:r w:rsidRPr="000A2647">
            <w:rPr>
              <w:rStyle w:val="PlaceholderText"/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Click or tap here to enter Name</w:t>
          </w:r>
        </w:p>
      </w:docPartBody>
    </w:docPart>
    <w:docPart>
      <w:docPartPr>
        <w:name w:val="85CFDA7705C2443D878B2056297B2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BB403-E15D-4F19-8DFB-B81768602706}"/>
      </w:docPartPr>
      <w:docPartBody>
        <w:p w:rsidR="00B8732E" w:rsidRDefault="005761F7" w:rsidP="005761F7">
          <w:pPr>
            <w:pStyle w:val="85CFDA7705C2443D878B2056297B255D"/>
          </w:pPr>
          <w:r w:rsidRPr="000A2647">
            <w:rPr>
              <w:rStyle w:val="PlaceholderText"/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Click or tap here to enter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9C"/>
    <w:rsid w:val="005761F7"/>
    <w:rsid w:val="005B6962"/>
    <w:rsid w:val="00950709"/>
    <w:rsid w:val="00A36999"/>
    <w:rsid w:val="00B8732E"/>
    <w:rsid w:val="00B94DBE"/>
    <w:rsid w:val="00CE1728"/>
    <w:rsid w:val="00F64F1F"/>
    <w:rsid w:val="00F71C82"/>
    <w:rsid w:val="00FF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61F7"/>
    <w:rPr>
      <w:color w:val="808080"/>
    </w:rPr>
  </w:style>
  <w:style w:type="paragraph" w:customStyle="1" w:styleId="F603F87963734F5482C4B1C5E3EC91AC">
    <w:name w:val="F603F87963734F5482C4B1C5E3EC91AC"/>
    <w:rsid w:val="00FF5D9C"/>
  </w:style>
  <w:style w:type="paragraph" w:customStyle="1" w:styleId="4613AA8A46A74A34B9C3D7BD6BA5558C">
    <w:name w:val="4613AA8A46A74A34B9C3D7BD6BA5558C"/>
    <w:rsid w:val="00FF5D9C"/>
  </w:style>
  <w:style w:type="paragraph" w:customStyle="1" w:styleId="354189E80E23451FAC07EE64936E95D2">
    <w:name w:val="354189E80E23451FAC07EE64936E95D2"/>
    <w:rsid w:val="00FF5D9C"/>
  </w:style>
  <w:style w:type="paragraph" w:customStyle="1" w:styleId="C5E104FEED0C4535BE18D22022D8349B">
    <w:name w:val="C5E104FEED0C4535BE18D22022D8349B"/>
    <w:rsid w:val="00FF5D9C"/>
  </w:style>
  <w:style w:type="paragraph" w:customStyle="1" w:styleId="BA6FC15991AF4BE59746CA8A50D2D2EA">
    <w:name w:val="BA6FC15991AF4BE59746CA8A50D2D2EA"/>
    <w:rsid w:val="00FF5D9C"/>
  </w:style>
  <w:style w:type="paragraph" w:customStyle="1" w:styleId="85CFDA7705C2443D878B2056297B255D">
    <w:name w:val="85CFDA7705C2443D878B2056297B255D"/>
    <w:rsid w:val="005761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9F752-F7AA-4795-B94A-DA22423DA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final proposal 1-final.edited</Template>
  <TotalTime>1</TotalTime>
  <Pages>3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SPUP</Company>
  <LinksUpToDate>false</LinksUpToDate>
  <CharactersWithSpaces>2820</CharactersWithSpaces>
  <SharedDoc>false</SharedDoc>
  <HLinks>
    <vt:vector size="6" baseType="variant">
      <vt:variant>
        <vt:i4>3670121</vt:i4>
      </vt:variant>
      <vt:variant>
        <vt:i4>0</vt:i4>
      </vt:variant>
      <vt:variant>
        <vt:i4>0</vt:i4>
      </vt:variant>
      <vt:variant>
        <vt:i4>5</vt:i4>
      </vt:variant>
      <vt:variant>
        <vt:lpwstr>http://www.uen.org/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Irish Gregorio</cp:lastModifiedBy>
  <cp:revision>2</cp:revision>
  <cp:lastPrinted>2021-12-07T13:38:00Z</cp:lastPrinted>
  <dcterms:created xsi:type="dcterms:W3CDTF">2026-10-23T01:41:00Z</dcterms:created>
  <dcterms:modified xsi:type="dcterms:W3CDTF">2026-10-23T01:41:00Z</dcterms:modified>
</cp:coreProperties>
</file>