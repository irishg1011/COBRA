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B8E32" w14:textId="77777777" w:rsidR="004C7622" w:rsidRDefault="00E32443" w:rsidP="00E32443">
      <w:pPr>
        <w:spacing w:after="0"/>
        <w:ind w:right="231"/>
        <w:jc w:val="center"/>
        <w:rPr>
          <w:rFonts w:ascii="Arial" w:hAnsi="Arial" w:cs="Arial"/>
          <w:b/>
          <w:color w:val="000000" w:themeColor="text1"/>
        </w:rPr>
      </w:pPr>
      <w:r w:rsidRPr="00B24291">
        <w:rPr>
          <w:rFonts w:ascii="Arial" w:hAnsi="Arial" w:cs="Arial"/>
          <w:b/>
          <w:color w:val="000000" w:themeColor="text1"/>
        </w:rPr>
        <w:t>EVALUATION FORM FOR</w:t>
      </w:r>
    </w:p>
    <w:p w14:paraId="6A69E5AF" w14:textId="5F463B3D" w:rsidR="00E32443" w:rsidRPr="00B24291" w:rsidRDefault="00E32443" w:rsidP="00E32443">
      <w:pPr>
        <w:spacing w:after="0"/>
        <w:ind w:right="231"/>
        <w:jc w:val="center"/>
        <w:rPr>
          <w:rFonts w:ascii="Arial" w:hAnsi="Arial" w:cs="Arial"/>
          <w:color w:val="000000" w:themeColor="text1"/>
        </w:rPr>
      </w:pPr>
      <w:r w:rsidRPr="00B24291">
        <w:rPr>
          <w:rFonts w:ascii="Arial" w:hAnsi="Arial" w:cs="Arial"/>
          <w:b/>
          <w:color w:val="000000" w:themeColor="text1"/>
        </w:rPr>
        <w:t>FINAL THESIS DEFENSE</w:t>
      </w:r>
    </w:p>
    <w:p w14:paraId="7B9D539F" w14:textId="77777777" w:rsidR="00E32443" w:rsidRPr="00B24291" w:rsidRDefault="00E32443" w:rsidP="00E32443">
      <w:pPr>
        <w:spacing w:after="0"/>
        <w:rPr>
          <w:rFonts w:ascii="Arial" w:eastAsia="Times New Roman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6830"/>
      </w:tblGrid>
      <w:tr w:rsidR="00E32443" w:rsidRPr="00B24291" w14:paraId="1696DAB5" w14:textId="77777777" w:rsidTr="008C648C">
        <w:trPr>
          <w:trHeight w:val="317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5D9DEDED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Date:</w:t>
            </w:r>
          </w:p>
        </w:tc>
        <w:tc>
          <w:tcPr>
            <w:tcW w:w="6830" w:type="dxa"/>
            <w:tcBorders>
              <w:top w:val="nil"/>
              <w:left w:val="nil"/>
              <w:right w:val="nil"/>
            </w:tcBorders>
          </w:tcPr>
          <w:p w14:paraId="0EBD7DFC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28EC0D53" w14:textId="77777777" w:rsidTr="008C648C">
        <w:trPr>
          <w:trHeight w:val="317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34510109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Name of Panel:</w:t>
            </w:r>
          </w:p>
        </w:tc>
        <w:tc>
          <w:tcPr>
            <w:tcW w:w="6830" w:type="dxa"/>
            <w:tcBorders>
              <w:left w:val="nil"/>
              <w:right w:val="nil"/>
            </w:tcBorders>
          </w:tcPr>
          <w:p w14:paraId="22A1815A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  <w:r>
              <w:rPr>
                <w:rFonts w:ascii="Arial" w:eastAsia="Times New Roman" w:hAnsi="Arial" w:cs="Arial"/>
                <w:color w:val="000000" w:themeColor="text1"/>
              </w:rPr>
              <w:t xml:space="preserve">Rainel T. Polenio</w:t>
            </w:r>
          </w:p>
        </w:tc>
      </w:tr>
      <w:tr w:rsidR="00E32443" w:rsidRPr="00B24291" w14:paraId="7EF07DDD" w14:textId="77777777" w:rsidTr="008C648C">
        <w:trPr>
          <w:trHeight w:val="317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02C7E267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Thesis Title:</w:t>
            </w:r>
          </w:p>
        </w:tc>
        <w:tc>
          <w:tcPr>
            <w:tcW w:w="6830" w:type="dxa"/>
            <w:tcBorders>
              <w:left w:val="nil"/>
              <w:right w:val="nil"/>
            </w:tcBorders>
          </w:tcPr>
          <w:p w14:paraId="49453434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  <w:r>
              <w:rPr>
                <w:rFonts w:ascii="Arial" w:eastAsia="Times New Roman" w:hAnsi="Arial" w:cs="Arial"/>
                <w:color w:val="000000" w:themeColor="text1"/>
              </w:rPr>
              <w:t xml:space="preserve">COBRA: Comprehensive Online Beginner Resource Application for Python</w:t>
            </w:r>
          </w:p>
        </w:tc>
      </w:tr>
      <w:tr w:rsidR="00E32443" w:rsidRPr="00B24291" w14:paraId="4DB774D9" w14:textId="77777777" w:rsidTr="008C648C">
        <w:trPr>
          <w:trHeight w:val="317"/>
        </w:trPr>
        <w:tc>
          <w:tcPr>
            <w:tcW w:w="86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19895C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3A043DFB" w14:textId="77777777" w:rsidTr="008C648C">
        <w:trPr>
          <w:trHeight w:val="317"/>
        </w:trPr>
        <w:tc>
          <w:tcPr>
            <w:tcW w:w="8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0A8E5D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2CBD0898" w14:textId="77777777" w:rsidTr="008C648C">
        <w:trPr>
          <w:trHeight w:val="317"/>
        </w:trPr>
        <w:tc>
          <w:tcPr>
            <w:tcW w:w="8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CAA8DD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644603A4" w14:textId="77777777" w:rsidTr="008C648C">
        <w:trPr>
          <w:trHeight w:val="317"/>
        </w:trPr>
        <w:tc>
          <w:tcPr>
            <w:tcW w:w="8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FF6EAE" w14:textId="77777777" w:rsidR="00E32443" w:rsidRPr="00B24291" w:rsidRDefault="00E32443" w:rsidP="008C648C">
            <w:pPr>
              <w:spacing w:after="0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</w:tbl>
    <w:p w14:paraId="6D06A349" w14:textId="77777777" w:rsidR="00E32443" w:rsidRPr="00B24291" w:rsidRDefault="00E32443" w:rsidP="00E32443">
      <w:pPr>
        <w:spacing w:after="0"/>
        <w:rPr>
          <w:rFonts w:ascii="Arial" w:eastAsia="Times New Roman" w:hAnsi="Arial" w:cs="Arial"/>
          <w:color w:val="000000" w:themeColor="text1"/>
        </w:rPr>
      </w:pPr>
    </w:p>
    <w:p w14:paraId="32B31943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  <w:r w:rsidRPr="00B24291">
        <w:rPr>
          <w:rFonts w:ascii="Arial" w:eastAsia="Times New Roman" w:hAnsi="Arial" w:cs="Arial"/>
          <w:b/>
          <w:color w:val="000000" w:themeColor="text1"/>
        </w:rPr>
        <w:t>PART 1: QUALITY OF THE RESEARCH PAPER</w:t>
      </w:r>
    </w:p>
    <w:p w14:paraId="1BDCEEFE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05C93CFA" w14:textId="77777777" w:rsidR="00E32443" w:rsidRPr="00B24291" w:rsidRDefault="00E32443" w:rsidP="00E32443">
      <w:pPr>
        <w:pStyle w:val="Default"/>
        <w:spacing w:line="276" w:lineRule="auto"/>
        <w:jc w:val="both"/>
        <w:rPr>
          <w:color w:val="000000" w:themeColor="text1"/>
          <w:sz w:val="22"/>
          <w:szCs w:val="22"/>
        </w:rPr>
      </w:pPr>
      <w:r w:rsidRPr="00B24291">
        <w:rPr>
          <w:rFonts w:eastAsia="Times New Roman"/>
          <w:b/>
          <w:i/>
          <w:color w:val="000000" w:themeColor="text1"/>
          <w:sz w:val="22"/>
          <w:szCs w:val="22"/>
        </w:rPr>
        <w:t>Instruction</w:t>
      </w:r>
      <w:r w:rsidRPr="00B24291">
        <w:rPr>
          <w:rFonts w:eastAsia="Times New Roman"/>
          <w:i/>
          <w:color w:val="000000" w:themeColor="text1"/>
          <w:sz w:val="22"/>
          <w:szCs w:val="22"/>
        </w:rPr>
        <w:t>:</w:t>
      </w:r>
      <w:r w:rsidRPr="00B24291">
        <w:rPr>
          <w:rFonts w:eastAsia="Times New Roman"/>
          <w:color w:val="000000" w:themeColor="text1"/>
          <w:sz w:val="22"/>
          <w:szCs w:val="22"/>
        </w:rPr>
        <w:t xml:space="preserve"> </w:t>
      </w:r>
      <w:r w:rsidRPr="00B24291">
        <w:rPr>
          <w:color w:val="000000" w:themeColor="text1"/>
          <w:sz w:val="22"/>
          <w:szCs w:val="22"/>
        </w:rPr>
        <w:t>Please read and rate the following items by checking the appropriate column that corresponds to your answer. Use the following 4-Likert Scale:</w:t>
      </w:r>
    </w:p>
    <w:p w14:paraId="1434E6DD" w14:textId="77777777" w:rsidR="00E32443" w:rsidRPr="00B24291" w:rsidRDefault="00E32443" w:rsidP="00E32443">
      <w:pPr>
        <w:pStyle w:val="Default"/>
        <w:spacing w:line="276" w:lineRule="auto"/>
        <w:jc w:val="both"/>
        <w:rPr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4"/>
        <w:gridCol w:w="2877"/>
      </w:tblGrid>
      <w:tr w:rsidR="00E32443" w:rsidRPr="00B24291" w14:paraId="04DCE152" w14:textId="77777777" w:rsidTr="008C648C">
        <w:trPr>
          <w:trHeight w:val="331"/>
          <w:jc w:val="center"/>
        </w:trPr>
        <w:tc>
          <w:tcPr>
            <w:tcW w:w="914" w:type="dxa"/>
            <w:vAlign w:val="center"/>
          </w:tcPr>
          <w:p w14:paraId="4C896DEC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B24291">
              <w:rPr>
                <w:b/>
                <w:color w:val="000000" w:themeColor="text1"/>
                <w:sz w:val="22"/>
                <w:szCs w:val="22"/>
              </w:rPr>
              <w:t>Scale</w:t>
            </w:r>
          </w:p>
        </w:tc>
        <w:tc>
          <w:tcPr>
            <w:tcW w:w="2877" w:type="dxa"/>
            <w:vAlign w:val="center"/>
          </w:tcPr>
          <w:p w14:paraId="4F4AD512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B24291">
              <w:rPr>
                <w:b/>
                <w:color w:val="000000" w:themeColor="text1"/>
                <w:sz w:val="22"/>
                <w:szCs w:val="22"/>
              </w:rPr>
              <w:t>Verbal Interpretation</w:t>
            </w:r>
          </w:p>
        </w:tc>
      </w:tr>
      <w:tr w:rsidR="00E32443" w:rsidRPr="00B24291" w14:paraId="27E635DA" w14:textId="77777777" w:rsidTr="008C648C">
        <w:trPr>
          <w:trHeight w:val="331"/>
          <w:jc w:val="center"/>
        </w:trPr>
        <w:tc>
          <w:tcPr>
            <w:tcW w:w="914" w:type="dxa"/>
            <w:vAlign w:val="center"/>
          </w:tcPr>
          <w:p w14:paraId="28BCA8BC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877" w:type="dxa"/>
            <w:vAlign w:val="center"/>
          </w:tcPr>
          <w:p w14:paraId="68A1F2A3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Very Good/High Pass</w:t>
            </w:r>
          </w:p>
        </w:tc>
      </w:tr>
      <w:tr w:rsidR="00E32443" w:rsidRPr="00B24291" w14:paraId="5D9D2DD9" w14:textId="77777777" w:rsidTr="008C648C">
        <w:trPr>
          <w:trHeight w:val="331"/>
          <w:jc w:val="center"/>
        </w:trPr>
        <w:tc>
          <w:tcPr>
            <w:tcW w:w="914" w:type="dxa"/>
            <w:vAlign w:val="center"/>
          </w:tcPr>
          <w:p w14:paraId="45ACAF7B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877" w:type="dxa"/>
            <w:vAlign w:val="center"/>
          </w:tcPr>
          <w:p w14:paraId="0CD4DFDF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Good/Pass</w:t>
            </w:r>
          </w:p>
        </w:tc>
      </w:tr>
      <w:tr w:rsidR="00E32443" w:rsidRPr="00B24291" w14:paraId="029F3CA7" w14:textId="77777777" w:rsidTr="008C648C">
        <w:trPr>
          <w:trHeight w:val="331"/>
          <w:jc w:val="center"/>
        </w:trPr>
        <w:tc>
          <w:tcPr>
            <w:tcW w:w="914" w:type="dxa"/>
            <w:vAlign w:val="center"/>
          </w:tcPr>
          <w:p w14:paraId="71F4D4BE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877" w:type="dxa"/>
            <w:vAlign w:val="center"/>
          </w:tcPr>
          <w:p w14:paraId="589260FA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Fair/Low Pass</w:t>
            </w:r>
          </w:p>
        </w:tc>
      </w:tr>
      <w:tr w:rsidR="00E32443" w:rsidRPr="00B24291" w14:paraId="584A6E58" w14:textId="77777777" w:rsidTr="008C648C">
        <w:trPr>
          <w:trHeight w:val="331"/>
          <w:jc w:val="center"/>
        </w:trPr>
        <w:tc>
          <w:tcPr>
            <w:tcW w:w="914" w:type="dxa"/>
            <w:vAlign w:val="center"/>
          </w:tcPr>
          <w:p w14:paraId="31E68060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877" w:type="dxa"/>
            <w:vAlign w:val="center"/>
          </w:tcPr>
          <w:p w14:paraId="72D7B512" w14:textId="77777777" w:rsidR="00E32443" w:rsidRPr="00B24291" w:rsidRDefault="00E32443" w:rsidP="008C648C">
            <w:pPr>
              <w:pStyle w:val="Default"/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24291">
              <w:rPr>
                <w:color w:val="000000" w:themeColor="text1"/>
                <w:sz w:val="22"/>
                <w:szCs w:val="22"/>
              </w:rPr>
              <w:t>Poor/No Grade</w:t>
            </w:r>
          </w:p>
        </w:tc>
      </w:tr>
    </w:tbl>
    <w:p w14:paraId="3A781B15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45"/>
        <w:gridCol w:w="37"/>
        <w:gridCol w:w="400"/>
        <w:gridCol w:w="36"/>
        <w:gridCol w:w="408"/>
        <w:gridCol w:w="29"/>
        <w:gridCol w:w="438"/>
        <w:gridCol w:w="437"/>
      </w:tblGrid>
      <w:tr w:rsidR="00E32443" w:rsidRPr="00B24291" w14:paraId="3D724B8E" w14:textId="77777777" w:rsidTr="008C648C">
        <w:trPr>
          <w:trHeight w:val="374"/>
        </w:trPr>
        <w:tc>
          <w:tcPr>
            <w:tcW w:w="3966" w:type="pct"/>
            <w:shd w:val="clear" w:color="auto" w:fill="FFFF00"/>
            <w:vAlign w:val="center"/>
          </w:tcPr>
          <w:p w14:paraId="2CB3CACC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Criteria</w:t>
            </w:r>
          </w:p>
        </w:tc>
        <w:tc>
          <w:tcPr>
            <w:tcW w:w="253" w:type="pct"/>
            <w:gridSpan w:val="2"/>
            <w:shd w:val="clear" w:color="auto" w:fill="FFFF00"/>
            <w:vAlign w:val="center"/>
          </w:tcPr>
          <w:p w14:paraId="0877C99B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4</w:t>
            </w:r>
          </w:p>
        </w:tc>
        <w:tc>
          <w:tcPr>
            <w:tcW w:w="257" w:type="pct"/>
            <w:gridSpan w:val="2"/>
            <w:shd w:val="clear" w:color="auto" w:fill="FFFF00"/>
            <w:vAlign w:val="center"/>
          </w:tcPr>
          <w:p w14:paraId="767DFC72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3</w:t>
            </w:r>
          </w:p>
        </w:tc>
        <w:tc>
          <w:tcPr>
            <w:tcW w:w="271" w:type="pct"/>
            <w:gridSpan w:val="2"/>
            <w:shd w:val="clear" w:color="auto" w:fill="FFFF00"/>
            <w:vAlign w:val="center"/>
          </w:tcPr>
          <w:p w14:paraId="5A4AAA02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2</w:t>
            </w:r>
          </w:p>
        </w:tc>
        <w:tc>
          <w:tcPr>
            <w:tcW w:w="253" w:type="pct"/>
            <w:shd w:val="clear" w:color="auto" w:fill="FFFF00"/>
            <w:vAlign w:val="center"/>
          </w:tcPr>
          <w:p w14:paraId="7D68EDA8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1</w:t>
            </w:r>
          </w:p>
        </w:tc>
      </w:tr>
      <w:tr w:rsidR="00E32443" w:rsidRPr="00B24291" w14:paraId="1AB91BF7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64C9546F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The Preliminaries</w:t>
            </w:r>
          </w:p>
        </w:tc>
      </w:tr>
      <w:tr w:rsidR="00E32443" w:rsidRPr="00B24291" w14:paraId="04EAA5A8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4A728CF3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title shows the variables and important keywords.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2427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</w:tcPr>
              <w:p w14:paraId="2796254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381190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</w:tcPr>
              <w:p w14:paraId="462147A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1291934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</w:tcPr>
              <w:p w14:paraId="05C674E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9164807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</w:tcPr>
              <w:p w14:paraId="297EEA2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2E59EE91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38E1C153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title predicts the content of the research.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2733551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7C255D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7261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0563AD9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4659343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5C06375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942409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7585F02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7A16F44F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4B21FCBA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title reflects the main objective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8891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71E9536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81720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1F3226A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869365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200EAF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185088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5842147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C38DA5E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5DA782EB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title is not too long (15 or fewer / 105 characters or fewer).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68945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7E5653E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096100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50DD994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917836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04E73B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411138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CBAFAE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D7A864B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5C1E2F8C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 xml:space="preserve">The title </w:t>
            </w:r>
            <w:r w:rsidRPr="00B24291">
              <w:rPr>
                <w:rFonts w:ascii="Arial" w:hAnsi="Arial" w:cs="Arial"/>
                <w:color w:val="000000" w:themeColor="text1"/>
              </w:rPr>
              <w:t>stimulates the interest of the readers.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7418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0D13012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98130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2D20E3B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49174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1CD423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655459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1A731F0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619C28C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707EC5E8" w14:textId="77777777" w:rsidR="00E32443" w:rsidRPr="00B24291" w:rsidRDefault="00E32443" w:rsidP="008C648C">
            <w:pPr>
              <w:pStyle w:val="ListParagraph"/>
              <w:numPr>
                <w:ilvl w:val="0"/>
                <w:numId w:val="83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abstract accurately synthesizes the content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558007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A7B4D3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hAnsi="Arial" w:cs="Arial"/>
                    <w:b/>
                    <w:noProof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86673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774F160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hAnsi="Arial" w:cs="Arial"/>
                    <w:b/>
                    <w:noProof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1351721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300C972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hAnsi="Arial" w:cs="Arial"/>
                    <w:b/>
                    <w:noProof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197141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E0EBA9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hAnsi="Arial" w:cs="Arial"/>
                    <w:b/>
                    <w:noProof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6409303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6549409C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Chapter 1: Introduction, Review of Related Literature, and the Problem</w:t>
            </w:r>
          </w:p>
        </w:tc>
      </w:tr>
      <w:tr w:rsidR="00E32443" w:rsidRPr="00B24291" w14:paraId="6B95B6F9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3654BAF9" w14:textId="77777777" w:rsidR="00E32443" w:rsidRPr="00B24291" w:rsidRDefault="00E32443" w:rsidP="008C648C">
            <w:pPr>
              <w:pStyle w:val="ListParagraph"/>
              <w:spacing w:after="0"/>
              <w:ind w:left="360"/>
              <w:jc w:val="both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The Problem</w:t>
            </w:r>
          </w:p>
        </w:tc>
      </w:tr>
      <w:tr w:rsidR="00E32443" w:rsidRPr="00B24291" w14:paraId="1DCBB813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69996A76" w14:textId="77777777" w:rsidR="00E32443" w:rsidRPr="00B24291" w:rsidRDefault="00E32443" w:rsidP="008C648C">
            <w:pPr>
              <w:pStyle w:val="ListParagraph"/>
              <w:numPr>
                <w:ilvl w:val="0"/>
                <w:numId w:val="84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study demonstrates a clear description of the problem and addresses the research gap.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617487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3D96226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638552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43B1EA8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659066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1B804B7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212590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23DAD93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2D315C2B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2B616102" w14:textId="77777777" w:rsidR="00E32443" w:rsidRPr="00B24291" w:rsidRDefault="00E32443" w:rsidP="008C648C">
            <w:pPr>
              <w:pStyle w:val="ListParagraph"/>
              <w:numPr>
                <w:ilvl w:val="0"/>
                <w:numId w:val="84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rationale and purposes of the study are clearly stated.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424213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1D354B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8324815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33665CF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28222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7908E05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75621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4946D4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7D646D66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59A99E82" w14:textId="77777777" w:rsidR="00E32443" w:rsidRPr="00B24291" w:rsidRDefault="00E32443" w:rsidP="008C648C">
            <w:pPr>
              <w:pStyle w:val="ListParagraph"/>
              <w:numPr>
                <w:ilvl w:val="0"/>
                <w:numId w:val="84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lastRenderedPageBreak/>
              <w:t>Relevant, classical, and updated theories are used as the scientific basis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6800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B32C69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6156499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45F9F8E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199924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21CFAD6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1419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73B6A2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9FEB2C1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10C5DF57" w14:textId="77777777" w:rsidR="00E32443" w:rsidRPr="00B24291" w:rsidRDefault="00E32443" w:rsidP="008C648C">
            <w:pPr>
              <w:pStyle w:val="ListParagraph"/>
              <w:numPr>
                <w:ilvl w:val="0"/>
                <w:numId w:val="84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 xml:space="preserve">The theoretical/conceptual framework </w:t>
            </w:r>
            <w:r w:rsidRPr="00B24291">
              <w:rPr>
                <w:rFonts w:ascii="Arial" w:hAnsi="Arial" w:cs="Arial"/>
                <w:color w:val="000000" w:themeColor="text1"/>
              </w:rPr>
              <w:t>is the basis for the formulation of the research problems/ hypotheses which are clearly articulated.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59953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215B4B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6709914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65C1CAF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539776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5693FEF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98878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06A9C53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92A79B9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7B1C7AAA" w14:textId="77777777" w:rsidR="00E32443" w:rsidRPr="00B24291" w:rsidRDefault="00E32443" w:rsidP="008C648C">
            <w:pPr>
              <w:pStyle w:val="ListParagraph"/>
              <w:numPr>
                <w:ilvl w:val="0"/>
                <w:numId w:val="84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ideas in the study are developed with coherence and are presented in a logical order.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621153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0E9AC2D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200529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6230BDE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12044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02F1B83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718650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0E35989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78A4EE4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2D8C7B89" w14:textId="77777777" w:rsidR="00E32443" w:rsidRPr="00B24291" w:rsidRDefault="00E32443" w:rsidP="008C648C">
            <w:pPr>
              <w:spacing w:after="0"/>
              <w:ind w:left="342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The Review of Related Literature</w:t>
            </w:r>
          </w:p>
        </w:tc>
        <w:tc>
          <w:tcPr>
            <w:tcW w:w="253" w:type="pct"/>
            <w:gridSpan w:val="2"/>
            <w:vAlign w:val="center"/>
          </w:tcPr>
          <w:p w14:paraId="016BFBA2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257" w:type="pct"/>
            <w:gridSpan w:val="2"/>
            <w:vAlign w:val="center"/>
          </w:tcPr>
          <w:p w14:paraId="26A1268F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271" w:type="pct"/>
            <w:gridSpan w:val="2"/>
            <w:vAlign w:val="center"/>
          </w:tcPr>
          <w:p w14:paraId="0F50F1FA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253" w:type="pct"/>
            <w:vAlign w:val="center"/>
          </w:tcPr>
          <w:p w14:paraId="2F5FC160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09C00CD9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600135D7" w14:textId="77777777" w:rsidR="00E32443" w:rsidRPr="00B24291" w:rsidRDefault="00E32443" w:rsidP="008C648C">
            <w:pPr>
              <w:pStyle w:val="ListParagraph"/>
              <w:numPr>
                <w:ilvl w:val="0"/>
                <w:numId w:val="85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study provided a concise yet comprehensive, well-organized, and integrated review of related conceptual and research literature.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942935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97B535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68611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7B39AEE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771985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EF80D3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52988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D1FD87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D50C2F2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27B99C7A" w14:textId="77777777" w:rsidR="00E32443" w:rsidRPr="00B24291" w:rsidRDefault="00E32443" w:rsidP="008C648C">
            <w:pPr>
              <w:pStyle w:val="ListParagraph"/>
              <w:numPr>
                <w:ilvl w:val="0"/>
                <w:numId w:val="85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literature review provided ideas/findings from the writings of authorities and research that are related to the variables under investigation.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384612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6B4BE4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466584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2EF467F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750049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7145FF3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48612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255DDF6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D51EF3A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3E5384CC" w14:textId="77777777" w:rsidR="00E32443" w:rsidRPr="00B24291" w:rsidRDefault="00E32443" w:rsidP="008C648C">
            <w:pPr>
              <w:pStyle w:val="ListParagraph"/>
              <w:numPr>
                <w:ilvl w:val="0"/>
                <w:numId w:val="85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author(s) or source(s) are properly cited and included in the references.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896752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51A598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04681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7EE88A1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04103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3A05B71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565319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084D01F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AA014E6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1B532CE9" w14:textId="77777777" w:rsidR="00E32443" w:rsidRPr="00B24291" w:rsidRDefault="00E32443" w:rsidP="008C648C">
            <w:pPr>
              <w:pStyle w:val="ListParagraph"/>
              <w:numPr>
                <w:ilvl w:val="0"/>
                <w:numId w:val="85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literature review flows logically according to the variables, and all are relevant to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96710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60EE99E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972895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3C92C95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744257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642348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968157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14E6859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5099E388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1A4E9EFD" w14:textId="77777777" w:rsidR="00E32443" w:rsidRPr="00B24291" w:rsidRDefault="00E32443" w:rsidP="008C648C">
            <w:pPr>
              <w:pStyle w:val="ListParagraph"/>
              <w:numPr>
                <w:ilvl w:val="0"/>
                <w:numId w:val="85"/>
              </w:numPr>
              <w:spacing w:after="0"/>
              <w:ind w:hanging="355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Long paragraphs are paraphrased or simplified, and important passages are quoted that have bearing on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960540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53604C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042873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14635C2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2022827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42D4288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4618004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023986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29D30FDA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3ABAC2E1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Chapter 2: Methodology</w:t>
            </w:r>
          </w:p>
        </w:tc>
      </w:tr>
      <w:tr w:rsidR="00E32443" w:rsidRPr="00B24291" w14:paraId="165A3281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2113D711" w14:textId="77777777" w:rsidR="00E32443" w:rsidRPr="00B24291" w:rsidRDefault="00E32443" w:rsidP="008C648C">
            <w:pPr>
              <w:pStyle w:val="ListParagraph"/>
              <w:numPr>
                <w:ilvl w:val="0"/>
                <w:numId w:val="86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 design is appropriate to address the problems and hypotheses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189033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12E7BD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124227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3F51F10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5184708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4599428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105959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239B42B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72B6040D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1D504D2A" w14:textId="77777777" w:rsidR="00E32443" w:rsidRPr="00B24291" w:rsidRDefault="00E32443" w:rsidP="008C648C">
            <w:pPr>
              <w:pStyle w:val="ListParagraph"/>
              <w:numPr>
                <w:ilvl w:val="0"/>
                <w:numId w:val="86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sample of respondents/participants represents the population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952059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CAD16F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224131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0757630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5457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3E7F57E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86949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65B96D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BA12DE0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4BC65A09" w14:textId="77777777" w:rsidR="00E32443" w:rsidRPr="00B24291" w:rsidRDefault="00E32443" w:rsidP="008C648C">
            <w:pPr>
              <w:pStyle w:val="ListParagraph"/>
              <w:numPr>
                <w:ilvl w:val="0"/>
                <w:numId w:val="86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 instrument/s is/are appropriate, reliable, and valid to address the problems of the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71989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378FA1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57291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231F10A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515656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79CDED3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1587261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C134DE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FE273F2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3169CDCE" w14:textId="77777777" w:rsidR="00E32443" w:rsidRPr="00B24291" w:rsidRDefault="00E32443" w:rsidP="008C648C">
            <w:pPr>
              <w:pStyle w:val="ListParagraph"/>
              <w:numPr>
                <w:ilvl w:val="0"/>
                <w:numId w:val="86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data gathering procedure is appropriate and clearly articulated.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388442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309331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820537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52FA291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383246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620622A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46524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206B4FD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65DE6CE" w14:textId="77777777" w:rsidTr="008C648C">
        <w:trPr>
          <w:trHeight w:val="374"/>
        </w:trPr>
        <w:tc>
          <w:tcPr>
            <w:tcW w:w="3966" w:type="pct"/>
            <w:vAlign w:val="center"/>
          </w:tcPr>
          <w:p w14:paraId="3D86F563" w14:textId="77777777" w:rsidR="00E32443" w:rsidRPr="00B24291" w:rsidRDefault="00E32443" w:rsidP="008C648C">
            <w:pPr>
              <w:pStyle w:val="ListParagraph"/>
              <w:numPr>
                <w:ilvl w:val="0"/>
                <w:numId w:val="86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hAnsi="Arial" w:cs="Arial"/>
                <w:color w:val="000000" w:themeColor="text1"/>
              </w:rPr>
              <w:t>The statistical treatment of data is based on the problems. It is appropriate based on the type of data collected.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4020670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7D80B51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01490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7" w:type="pct"/>
                <w:gridSpan w:val="2"/>
                <w:vAlign w:val="center"/>
              </w:tcPr>
              <w:p w14:paraId="4DAF792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895856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1" w:type="pct"/>
                <w:gridSpan w:val="2"/>
                <w:vAlign w:val="center"/>
              </w:tcPr>
              <w:p w14:paraId="5FC7087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984036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719C5B0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E542C67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2B6C21A9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Chapter 3: Results, Analysis, and Discussion</w:t>
            </w:r>
          </w:p>
        </w:tc>
      </w:tr>
      <w:tr w:rsidR="00E32443" w:rsidRPr="00B24291" w14:paraId="0D8283F5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2E386DB8" w14:textId="532C75CF" w:rsidR="00E32443" w:rsidRPr="00B24291" w:rsidRDefault="00E32443" w:rsidP="008C648C">
            <w:pPr>
              <w:pStyle w:val="ListParagraph"/>
              <w:numPr>
                <w:ilvl w:val="0"/>
                <w:numId w:val="51"/>
              </w:numPr>
              <w:spacing w:after="0"/>
              <w:jc w:val="both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findings are answers to the problems presented in the appropriate tables that are well</w:t>
            </w:r>
            <w:r w:rsidR="001C12D8">
              <w:rPr>
                <w:rFonts w:ascii="Arial" w:eastAsia="Times New Roman" w:hAnsi="Arial" w:cs="Arial"/>
                <w:color w:val="000000" w:themeColor="text1"/>
              </w:rPr>
              <w:t>-</w:t>
            </w:r>
            <w:r w:rsidRPr="00B24291">
              <w:rPr>
                <w:rFonts w:ascii="Arial" w:eastAsia="Times New Roman" w:hAnsi="Arial" w:cs="Arial"/>
                <w:color w:val="000000" w:themeColor="text1"/>
              </w:rPr>
              <w:t>titled.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703075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5D600E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428337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3DECE48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1602031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4407BD4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092586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77F5030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D48BF21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630D0214" w14:textId="77777777" w:rsidR="00E32443" w:rsidRPr="00B24291" w:rsidRDefault="00E32443" w:rsidP="008C648C">
            <w:pPr>
              <w:pStyle w:val="ListParagraph"/>
              <w:numPr>
                <w:ilvl w:val="0"/>
                <w:numId w:val="51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data results are well analyzed and discussed according to problems and the hypotheses are correctly affirmed or denied.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50073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05159C5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739302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91AD49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1592323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0559DCA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88217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371BC1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7D305BD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0AD91E7F" w14:textId="77777777" w:rsidR="00E32443" w:rsidRPr="00B24291" w:rsidRDefault="00E32443" w:rsidP="008C648C">
            <w:pPr>
              <w:pStyle w:val="ListParagraph"/>
              <w:numPr>
                <w:ilvl w:val="0"/>
                <w:numId w:val="51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findings are backed up by appropriate statistical results according to the nature of the problem.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347416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673A8E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620491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E22A92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285559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72C0798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2141806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5D036F5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A3A14FC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25901926" w14:textId="77777777" w:rsidR="00E32443" w:rsidRPr="00B24291" w:rsidRDefault="00E32443" w:rsidP="008C648C">
            <w:pPr>
              <w:pStyle w:val="ListParagraph"/>
              <w:numPr>
                <w:ilvl w:val="0"/>
                <w:numId w:val="51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lastRenderedPageBreak/>
              <w:t>The findings are supported and substantiated by conceptual and research literature.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989653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421997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644434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3808B80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325947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4188C9E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3956670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7B7335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EEDBD20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7143C2BD" w14:textId="77777777" w:rsidR="00E32443" w:rsidRPr="00B24291" w:rsidRDefault="00E32443" w:rsidP="008C648C">
            <w:pPr>
              <w:pStyle w:val="ListParagraph"/>
              <w:numPr>
                <w:ilvl w:val="0"/>
                <w:numId w:val="51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There is a clear presentation of the results, analysis, and discussion with an in-depth interpretation,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12495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F92B98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778222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AE46D6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243493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3845B77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380528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659C797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7FEA34E1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417D531C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Chapter 4: Summary of Findings, Conclusions, and Recommendations</w:t>
            </w:r>
          </w:p>
        </w:tc>
      </w:tr>
      <w:tr w:rsidR="00E32443" w:rsidRPr="00B24291" w14:paraId="635B0EC4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56FBA887" w14:textId="77777777" w:rsidR="00E32443" w:rsidRPr="00B24291" w:rsidRDefault="00E32443" w:rsidP="008C648C">
            <w:pPr>
              <w:pStyle w:val="ListParagraph"/>
              <w:numPr>
                <w:ilvl w:val="0"/>
                <w:numId w:val="5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There is a clear specific finding per problem.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329952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0F7D289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262541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F8A479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956130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06E99B4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169977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4AF63BA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0D8E6A5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37526FA3" w14:textId="77777777" w:rsidR="00E32443" w:rsidRPr="00B24291" w:rsidRDefault="00E32443" w:rsidP="008C648C">
            <w:pPr>
              <w:pStyle w:val="ListParagraph"/>
              <w:numPr>
                <w:ilvl w:val="0"/>
                <w:numId w:val="5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 xml:space="preserve">There is a clear specific conclusion per problem. 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97945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7091926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073476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BAAA9F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19221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7D46A70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717933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1A82393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12D885C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6C14F33F" w14:textId="77777777" w:rsidR="00E32443" w:rsidRPr="00B24291" w:rsidRDefault="00E32443" w:rsidP="008C648C">
            <w:pPr>
              <w:pStyle w:val="ListParagraph"/>
              <w:numPr>
                <w:ilvl w:val="0"/>
                <w:numId w:val="5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There is a clear specific recommendation per problem.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72547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7AC4B7A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432083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67C5DCE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1220336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2CB7768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729145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154B349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7A592C87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4AD4DC6E" w14:textId="77777777" w:rsidR="00E32443" w:rsidRPr="00B24291" w:rsidRDefault="00E32443" w:rsidP="008C648C">
            <w:pPr>
              <w:pStyle w:val="ListParagraph"/>
              <w:numPr>
                <w:ilvl w:val="0"/>
                <w:numId w:val="5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findings, conclusions, and recommendations according to problems are presented in a logical order.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49111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63194BD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982125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C7F614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933184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1DC3C96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9593760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7B11F10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22D807AA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4A0E28DC" w14:textId="77777777" w:rsidR="00E32443" w:rsidRPr="00B24291" w:rsidRDefault="00E32443" w:rsidP="008C648C">
            <w:pPr>
              <w:pStyle w:val="ListParagraph"/>
              <w:numPr>
                <w:ilvl w:val="0"/>
                <w:numId w:val="5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There are recommendations in the directions for future researchers or other avenues to promote resolutions to the issues.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693704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C42567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9832206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37FBE53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5680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5594CAC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6003032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48348B7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5FA357E" w14:textId="77777777" w:rsidTr="008C648C">
        <w:trPr>
          <w:trHeight w:val="374"/>
        </w:trPr>
        <w:tc>
          <w:tcPr>
            <w:tcW w:w="5000" w:type="pct"/>
            <w:gridSpan w:val="8"/>
            <w:vAlign w:val="center"/>
          </w:tcPr>
          <w:p w14:paraId="54AAC2A6" w14:textId="77777777" w:rsidR="00E32443" w:rsidRPr="00B24291" w:rsidRDefault="00E32443" w:rsidP="008C648C">
            <w:pPr>
              <w:pStyle w:val="ListParagraph"/>
              <w:numPr>
                <w:ilvl w:val="0"/>
                <w:numId w:val="82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bookmarkStart w:id="0" w:name="_Hlk103154863"/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Over-all Content</w:t>
            </w:r>
          </w:p>
        </w:tc>
      </w:tr>
      <w:tr w:rsidR="00E32443" w:rsidRPr="00B24291" w14:paraId="764EB2A3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5AE2FEC9" w14:textId="77777777" w:rsidR="00E32443" w:rsidRPr="00B24291" w:rsidRDefault="00E32443" w:rsidP="008C648C">
            <w:pPr>
              <w:pStyle w:val="ListParagraph"/>
              <w:numPr>
                <w:ilvl w:val="0"/>
                <w:numId w:val="87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organization and format of the study are with reference to institutional format (including paging, indenting, margins, font style, and font size).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381596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15540F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700146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EA9CBF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354269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6302E88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882482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01A01B94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0443213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4428080F" w14:textId="77777777" w:rsidR="00E32443" w:rsidRPr="00B24291" w:rsidRDefault="00E32443" w:rsidP="008C648C">
            <w:pPr>
              <w:pStyle w:val="ListParagraph"/>
              <w:numPr>
                <w:ilvl w:val="0"/>
                <w:numId w:val="87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 study has been carefully proofread, and accurate in spelling, grammar, and punctuation.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280824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EC9FB9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450511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35C5CF6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07080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00B1C24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851074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3E7742A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31C2C757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5341AD16" w14:textId="31CF4754" w:rsidR="00E32443" w:rsidRPr="00B24291" w:rsidRDefault="00E32443" w:rsidP="008C648C">
            <w:pPr>
              <w:pStyle w:val="ListParagraph"/>
              <w:numPr>
                <w:ilvl w:val="0"/>
                <w:numId w:val="87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 study is generally written in clear</w:t>
            </w:r>
            <w:r w:rsidR="001C12D8">
              <w:rPr>
                <w:rFonts w:ascii="Arial" w:eastAsia="Times New Roman" w:hAnsi="Arial" w:cs="Arial"/>
                <w:color w:val="000000" w:themeColor="text1"/>
              </w:rPr>
              <w:t>ly</w:t>
            </w:r>
            <w:r w:rsidRPr="00B24291">
              <w:rPr>
                <w:rFonts w:ascii="Arial" w:eastAsia="Times New Roman" w:hAnsi="Arial" w:cs="Arial"/>
                <w:color w:val="000000" w:themeColor="text1"/>
              </w:rPr>
              <w:t xml:space="preserve"> and concise</w:t>
            </w:r>
            <w:r w:rsidR="001C12D8">
              <w:rPr>
                <w:rFonts w:ascii="Arial" w:eastAsia="Times New Roman" w:hAnsi="Arial" w:cs="Arial"/>
                <w:color w:val="000000" w:themeColor="text1"/>
              </w:rPr>
              <w:t>ly</w:t>
            </w:r>
            <w:r w:rsidRPr="00B24291">
              <w:rPr>
                <w:rFonts w:ascii="Arial" w:eastAsia="Times New Roman" w:hAnsi="Arial" w:cs="Arial"/>
                <w:color w:val="000000" w:themeColor="text1"/>
              </w:rPr>
              <w:t>; the ideas and concepts were arranged logically.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65473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199A08F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8543025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5561FF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965185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1415A186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5836830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1CE2542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2C164A62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18661B6A" w14:textId="77777777" w:rsidR="00E32443" w:rsidRPr="00B24291" w:rsidRDefault="00E32443" w:rsidP="008C648C">
            <w:pPr>
              <w:pStyle w:val="ListParagraph"/>
              <w:numPr>
                <w:ilvl w:val="0"/>
                <w:numId w:val="87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logic is clearly observed from the title up to the end of the whole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6666959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20367DF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796646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658A1E2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12286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7EB3A05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7760057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4C1A680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A99C1AC" w14:textId="77777777" w:rsidTr="008C648C">
        <w:trPr>
          <w:trHeight w:val="374"/>
        </w:trPr>
        <w:tc>
          <w:tcPr>
            <w:tcW w:w="3987" w:type="pct"/>
            <w:gridSpan w:val="2"/>
            <w:vAlign w:val="center"/>
          </w:tcPr>
          <w:p w14:paraId="6E306A04" w14:textId="77777777" w:rsidR="00E32443" w:rsidRPr="00B24291" w:rsidRDefault="00E32443" w:rsidP="008C648C">
            <w:pPr>
              <w:pStyle w:val="ListParagraph"/>
              <w:numPr>
                <w:ilvl w:val="0"/>
                <w:numId w:val="87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All the cited conceptual and research literature in the text is found in the bibliography/reference section.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315462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5260022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72612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gridSpan w:val="2"/>
                <w:vAlign w:val="center"/>
              </w:tcPr>
              <w:p w14:paraId="484079C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8723780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4" w:type="pct"/>
                <w:vAlign w:val="center"/>
              </w:tcPr>
              <w:p w14:paraId="6C8B88D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13168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3" w:type="pct"/>
                <w:vAlign w:val="center"/>
              </w:tcPr>
              <w:p w14:paraId="400CEAD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bookmarkEnd w:id="0"/>
    </w:tbl>
    <w:p w14:paraId="07A7CA97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4B13B3EF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  <w:r w:rsidRPr="00B24291">
        <w:rPr>
          <w:rFonts w:ascii="Arial" w:eastAsia="Times New Roman" w:hAnsi="Arial" w:cs="Arial"/>
          <w:b/>
          <w:color w:val="000000" w:themeColor="text1"/>
        </w:rPr>
        <w:t>PART 2: ORAL PRESENTATION</w:t>
      </w:r>
    </w:p>
    <w:p w14:paraId="4DEAB0B0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82"/>
        <w:gridCol w:w="437"/>
        <w:gridCol w:w="437"/>
        <w:gridCol w:w="437"/>
        <w:gridCol w:w="437"/>
      </w:tblGrid>
      <w:tr w:rsidR="00E32443" w:rsidRPr="00B24291" w14:paraId="7D627F94" w14:textId="77777777" w:rsidTr="008C648C">
        <w:trPr>
          <w:trHeight w:val="432"/>
        </w:trPr>
        <w:tc>
          <w:tcPr>
            <w:tcW w:w="0" w:type="auto"/>
            <w:shd w:val="clear" w:color="auto" w:fill="FFFF00"/>
            <w:vAlign w:val="center"/>
          </w:tcPr>
          <w:p w14:paraId="3F893A1C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Criteria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0E872CC6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4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72CD7148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3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4E7FD0B0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2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1875E1C2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B24291">
              <w:rPr>
                <w:rFonts w:ascii="Arial" w:hAnsi="Arial" w:cs="Arial"/>
                <w:b/>
                <w:noProof/>
                <w:color w:val="000000" w:themeColor="text1"/>
              </w:rPr>
              <w:t>1</w:t>
            </w:r>
          </w:p>
        </w:tc>
      </w:tr>
      <w:tr w:rsidR="00E32443" w:rsidRPr="00B24291" w14:paraId="5197227E" w14:textId="77777777" w:rsidTr="008C648C">
        <w:trPr>
          <w:trHeight w:val="432"/>
        </w:trPr>
        <w:tc>
          <w:tcPr>
            <w:tcW w:w="0" w:type="auto"/>
            <w:vAlign w:val="center"/>
          </w:tcPr>
          <w:p w14:paraId="46C54222" w14:textId="77777777" w:rsidR="00E32443" w:rsidRPr="00B24291" w:rsidRDefault="00E32443" w:rsidP="008C648C">
            <w:pPr>
              <w:pStyle w:val="ListParagraph"/>
              <w:numPr>
                <w:ilvl w:val="0"/>
                <w:numId w:val="133"/>
              </w:numPr>
              <w:spacing w:after="0"/>
              <w:ind w:left="34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Quality of Presentation</w:t>
            </w:r>
          </w:p>
        </w:tc>
        <w:tc>
          <w:tcPr>
            <w:tcW w:w="0" w:type="auto"/>
            <w:vAlign w:val="center"/>
          </w:tcPr>
          <w:p w14:paraId="1886E573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0A1D311E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1CF1F230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08E4EE50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7A376361" w14:textId="77777777" w:rsidTr="008C648C">
        <w:trPr>
          <w:trHeight w:val="432"/>
        </w:trPr>
        <w:tc>
          <w:tcPr>
            <w:tcW w:w="0" w:type="auto"/>
            <w:vAlign w:val="center"/>
          </w:tcPr>
          <w:p w14:paraId="2E1314CA" w14:textId="64FEF17F" w:rsidR="00E32443" w:rsidRPr="00B24291" w:rsidRDefault="00E32443" w:rsidP="008C648C">
            <w:pPr>
              <w:pStyle w:val="ListParagraph"/>
              <w:numPr>
                <w:ilvl w:val="0"/>
                <w:numId w:val="88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researchers showed communicative competence in presenting their concise and logical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184128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2D115B2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733869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0DE1E15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9112633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2D8EDD7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30901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5CD1DDD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06671A3D" w14:textId="77777777" w:rsidTr="008C648C">
        <w:trPr>
          <w:trHeight w:val="432"/>
        </w:trPr>
        <w:tc>
          <w:tcPr>
            <w:tcW w:w="0" w:type="auto"/>
            <w:vAlign w:val="center"/>
          </w:tcPr>
          <w:p w14:paraId="39EC72E1" w14:textId="77777777" w:rsidR="00E32443" w:rsidRPr="00B24291" w:rsidRDefault="00E32443" w:rsidP="008C648C">
            <w:pPr>
              <w:pStyle w:val="ListParagraph"/>
              <w:numPr>
                <w:ilvl w:val="0"/>
                <w:numId w:val="88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researchers were very artistic in the formulation of figures, tables etc. for their research presentation.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377617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3EFFF84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46244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7CE4B420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535812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6CDF24E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767120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796FCA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4A01758" w14:textId="77777777" w:rsidTr="008C648C">
        <w:trPr>
          <w:trHeight w:val="432"/>
        </w:trPr>
        <w:tc>
          <w:tcPr>
            <w:tcW w:w="0" w:type="auto"/>
            <w:vAlign w:val="center"/>
          </w:tcPr>
          <w:p w14:paraId="3C6656E6" w14:textId="77777777" w:rsidR="00E32443" w:rsidRPr="00B24291" w:rsidRDefault="00E32443" w:rsidP="008C648C">
            <w:pPr>
              <w:pStyle w:val="ListParagraph"/>
              <w:numPr>
                <w:ilvl w:val="0"/>
                <w:numId w:val="88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researchers were in proper attire during the thesis defense to show their confidence.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78479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3D208CF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534621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24CDEB8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629681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0AD077AD" w14:textId="4261C34E" w:rsidR="00E32443" w:rsidRPr="00B24291" w:rsidRDefault="00DB1DDB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1189508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7A8BEA1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6A6BD61" w14:textId="77777777" w:rsidTr="008C648C">
        <w:trPr>
          <w:trHeight w:val="432"/>
        </w:trPr>
        <w:tc>
          <w:tcPr>
            <w:tcW w:w="0" w:type="auto"/>
            <w:vAlign w:val="center"/>
          </w:tcPr>
          <w:p w14:paraId="6CAC8493" w14:textId="77777777" w:rsidR="00E32443" w:rsidRPr="00B24291" w:rsidRDefault="00E32443" w:rsidP="008C648C">
            <w:pPr>
              <w:pStyle w:val="ListParagraph"/>
              <w:numPr>
                <w:ilvl w:val="0"/>
                <w:numId w:val="88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lastRenderedPageBreak/>
              <w:t>The researchers while presenting the content of their study demonstrated teamwork with every member showing readiness to give assistance to the presenter.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6869387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3166F40A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977526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55ACE83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821457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6554815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403989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75F36CED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23219BD" w14:textId="77777777" w:rsidTr="008C648C">
        <w:trPr>
          <w:trHeight w:val="432"/>
        </w:trPr>
        <w:tc>
          <w:tcPr>
            <w:tcW w:w="0" w:type="auto"/>
            <w:vAlign w:val="center"/>
          </w:tcPr>
          <w:p w14:paraId="15BC00B1" w14:textId="77777777" w:rsidR="00E32443" w:rsidRPr="00B24291" w:rsidRDefault="00E32443" w:rsidP="008C648C">
            <w:pPr>
              <w:pStyle w:val="ListParagraph"/>
              <w:numPr>
                <w:ilvl w:val="0"/>
                <w:numId w:val="88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researchers used appropriate and effective materials and visual aids during the presentation.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4670944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6873409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505528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2881ED3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2097661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B75792C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2712361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04B656F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22C45C3" w14:textId="77777777" w:rsidTr="008C648C">
        <w:trPr>
          <w:trHeight w:val="432"/>
        </w:trPr>
        <w:tc>
          <w:tcPr>
            <w:tcW w:w="0" w:type="auto"/>
            <w:vAlign w:val="center"/>
          </w:tcPr>
          <w:p w14:paraId="37125EB9" w14:textId="77777777" w:rsidR="00E32443" w:rsidRPr="00B24291" w:rsidRDefault="00E32443" w:rsidP="008C648C">
            <w:pPr>
              <w:pStyle w:val="ListParagraph"/>
              <w:numPr>
                <w:ilvl w:val="0"/>
                <w:numId w:val="133"/>
              </w:numPr>
              <w:spacing w:after="0"/>
              <w:ind w:left="342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color w:val="000000" w:themeColor="text1"/>
              </w:rPr>
              <w:t>Ability to defend/answer question(s)</w:t>
            </w:r>
          </w:p>
        </w:tc>
        <w:tc>
          <w:tcPr>
            <w:tcW w:w="0" w:type="auto"/>
            <w:vAlign w:val="center"/>
          </w:tcPr>
          <w:p w14:paraId="56C8AABC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6B4ACBBB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2F76B22E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779E6241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  <w:tr w:rsidR="00E32443" w:rsidRPr="00B24291" w14:paraId="575A0C3E" w14:textId="77777777" w:rsidTr="008C648C">
        <w:trPr>
          <w:trHeight w:val="432"/>
        </w:trPr>
        <w:tc>
          <w:tcPr>
            <w:tcW w:w="0" w:type="auto"/>
            <w:vAlign w:val="center"/>
          </w:tcPr>
          <w:p w14:paraId="477CFDEA" w14:textId="77777777" w:rsidR="00E32443" w:rsidRPr="00B24291" w:rsidRDefault="00E32443" w:rsidP="008C648C">
            <w:pPr>
              <w:pStyle w:val="ListParagraph"/>
              <w:numPr>
                <w:ilvl w:val="0"/>
                <w:numId w:val="89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Researchers showed mastery in their answers to questions addressed to them.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0130525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2125DD11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0070559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49E8D9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084033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1AAF7C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3951946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66F16FC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1AC7AD57" w14:textId="77777777" w:rsidTr="008C648C">
        <w:trPr>
          <w:trHeight w:val="432"/>
        </w:trPr>
        <w:tc>
          <w:tcPr>
            <w:tcW w:w="0" w:type="auto"/>
            <w:vAlign w:val="center"/>
          </w:tcPr>
          <w:p w14:paraId="34949664" w14:textId="77777777" w:rsidR="00E32443" w:rsidRPr="00B24291" w:rsidRDefault="00E32443" w:rsidP="008C648C">
            <w:pPr>
              <w:pStyle w:val="ListParagraph"/>
              <w:numPr>
                <w:ilvl w:val="0"/>
                <w:numId w:val="89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The researchers are alert and ready to answer questions addressed to them.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83263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35A5B6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20255834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7C729ABF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7608365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53A7810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8485591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5C0DDC4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1B0B4EA" w14:textId="77777777" w:rsidTr="008C648C">
        <w:trPr>
          <w:trHeight w:val="432"/>
        </w:trPr>
        <w:tc>
          <w:tcPr>
            <w:tcW w:w="0" w:type="auto"/>
            <w:vAlign w:val="center"/>
          </w:tcPr>
          <w:p w14:paraId="7951A284" w14:textId="77777777" w:rsidR="00E32443" w:rsidRPr="00B24291" w:rsidRDefault="00E32443" w:rsidP="008C648C">
            <w:pPr>
              <w:pStyle w:val="ListParagraph"/>
              <w:numPr>
                <w:ilvl w:val="0"/>
                <w:numId w:val="89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Researchers demonstrated an understanding of relevant constructs and variables used in their study as they defended their study.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2556573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BD49FD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655065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37048E3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2113444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4D093AB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977067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0BDF01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6D4DFE0D" w14:textId="77777777" w:rsidTr="008C648C">
        <w:trPr>
          <w:trHeight w:val="432"/>
        </w:trPr>
        <w:tc>
          <w:tcPr>
            <w:tcW w:w="0" w:type="auto"/>
            <w:vAlign w:val="center"/>
          </w:tcPr>
          <w:p w14:paraId="531959EF" w14:textId="77777777" w:rsidR="00E32443" w:rsidRPr="00B24291" w:rsidRDefault="00E32443" w:rsidP="008C648C">
            <w:pPr>
              <w:pStyle w:val="ListParagraph"/>
              <w:numPr>
                <w:ilvl w:val="0"/>
                <w:numId w:val="89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Researchers manifested teamwork, cooperation, and preparedness in defending their thesis proposal.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3894590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0E9C195E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1541658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585E213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5986764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C3EABD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6671000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B537F79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4DAA9E0A" w14:textId="77777777" w:rsidTr="008C648C">
        <w:trPr>
          <w:trHeight w:val="432"/>
        </w:trPr>
        <w:tc>
          <w:tcPr>
            <w:tcW w:w="0" w:type="auto"/>
            <w:vAlign w:val="center"/>
          </w:tcPr>
          <w:p w14:paraId="6418224B" w14:textId="0D55A4ED" w:rsidR="00E32443" w:rsidRPr="00B24291" w:rsidRDefault="00E32443" w:rsidP="008C648C">
            <w:pPr>
              <w:pStyle w:val="ListParagraph"/>
              <w:numPr>
                <w:ilvl w:val="0"/>
                <w:numId w:val="89"/>
              </w:numPr>
              <w:spacing w:after="0"/>
              <w:jc w:val="both"/>
              <w:rPr>
                <w:rFonts w:ascii="Arial" w:eastAsia="Times New Roman" w:hAnsi="Arial" w:cs="Arial"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color w:val="000000" w:themeColor="text1"/>
              </w:rPr>
              <w:t>Researchers articulated the major components or sections of the paper with clarity, accuracy of grammar, and confidence in answering questions.</w:t>
            </w:r>
          </w:p>
        </w:tc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892311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0CE894E7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3184666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51A52CD8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1712608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48B64CE2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noProof/>
              <w:color w:val="000000" w:themeColor="text1"/>
            </w:rPr>
            <w:id w:val="-5170711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</w:tcPr>
              <w:p w14:paraId="14B061F5" w14:textId="77777777" w:rsidR="00E32443" w:rsidRPr="00B24291" w:rsidRDefault="00E32443" w:rsidP="008C648C">
                <w:pPr>
                  <w:spacing w:after="0"/>
                  <w:jc w:val="center"/>
                  <w:rPr>
                    <w:rFonts w:ascii="Arial" w:eastAsia="Times New Roman" w:hAnsi="Arial" w:cs="Arial"/>
                    <w:color w:val="000000" w:themeColor="text1"/>
                  </w:rPr>
                </w:pPr>
                <w:r w:rsidRPr="00B24291">
                  <w:rPr>
                    <w:rFonts w:ascii="MS Gothic" w:eastAsia="MS Gothic" w:hAnsi="MS Gothic" w:cs="Arial" w:hint="eastAsia"/>
                    <w:b/>
                    <w:noProof/>
                    <w:color w:val="000000" w:themeColor="text1"/>
                  </w:rPr>
                  <w:t>☐</w:t>
                </w:r>
              </w:p>
            </w:tc>
          </w:sdtContent>
        </w:sdt>
      </w:tr>
      <w:tr w:rsidR="00E32443" w:rsidRPr="00B24291" w14:paraId="5C2C1F74" w14:textId="77777777" w:rsidTr="008C648C">
        <w:trPr>
          <w:trHeight w:val="432"/>
        </w:trPr>
        <w:tc>
          <w:tcPr>
            <w:tcW w:w="0" w:type="auto"/>
            <w:vAlign w:val="center"/>
          </w:tcPr>
          <w:p w14:paraId="257DBBA7" w14:textId="77777777" w:rsidR="00E32443" w:rsidRPr="00B24291" w:rsidRDefault="00E32443" w:rsidP="008C648C">
            <w:pPr>
              <w:spacing w:after="0"/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</w:rPr>
            </w:pPr>
            <w:r w:rsidRPr="00B24291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General Weighted Mean</w:t>
            </w:r>
          </w:p>
        </w:tc>
        <w:tc>
          <w:tcPr>
            <w:tcW w:w="0" w:type="auto"/>
            <w:gridSpan w:val="4"/>
            <w:vAlign w:val="center"/>
          </w:tcPr>
          <w:p w14:paraId="6394BD39" w14:textId="77777777" w:rsidR="00E32443" w:rsidRPr="00B24291" w:rsidRDefault="00E32443" w:rsidP="008C648C">
            <w:pPr>
              <w:spacing w:after="0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</w:p>
        </w:tc>
      </w:tr>
    </w:tbl>
    <w:p w14:paraId="23BF86A0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505F888F" w14:textId="77777777" w:rsidR="00720C1E" w:rsidRDefault="00720C1E" w:rsidP="00720C1E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  <w:r>
        <w:rPr>
          <w:rFonts w:ascii="Arial" w:eastAsia="Times New Roman" w:hAnsi="Arial" w:cs="Arial"/>
          <w:b/>
          <w:color w:val="000000" w:themeColor="text1"/>
        </w:rPr>
        <w:t>PART 3: SUMMARY OF COMMENTS/SUGGESTIONS</w:t>
      </w:r>
    </w:p>
    <w:p w14:paraId="7C06BF4C" w14:textId="77777777" w:rsidR="00720C1E" w:rsidRPr="008D5CCB" w:rsidRDefault="00720C1E" w:rsidP="00720C1E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6655"/>
      </w:tblGrid>
      <w:tr w:rsidR="00720C1E" w:rsidRPr="008D5CCB" w14:paraId="01DA3465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29E5AF49" w14:textId="77777777" w:rsidR="00720C1E" w:rsidRPr="008D5CCB" w:rsidRDefault="00720C1E" w:rsidP="00CB1FB1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8D5CCB">
              <w:rPr>
                <w:rFonts w:ascii="Arial" w:eastAsia="Times New Roman" w:hAnsi="Arial" w:cs="Arial"/>
                <w:b/>
                <w:color w:val="000000" w:themeColor="text1"/>
              </w:rPr>
              <w:t>Sections:</w:t>
            </w:r>
          </w:p>
        </w:tc>
        <w:tc>
          <w:tcPr>
            <w:tcW w:w="6655" w:type="dxa"/>
            <w:vAlign w:val="center"/>
          </w:tcPr>
          <w:p w14:paraId="6B8253EA" w14:textId="77777777" w:rsidR="00720C1E" w:rsidRPr="008D5CCB" w:rsidRDefault="00720C1E" w:rsidP="00CB1FB1">
            <w:pPr>
              <w:spacing w:after="0"/>
              <w:jc w:val="center"/>
              <w:rPr>
                <w:rFonts w:ascii="Arial" w:eastAsia="Times New Roman" w:hAnsi="Arial" w:cs="Arial"/>
                <w:b/>
                <w:color w:val="000000" w:themeColor="text1"/>
              </w:rPr>
            </w:pPr>
            <w:r w:rsidRPr="008D5CCB">
              <w:rPr>
                <w:rFonts w:ascii="Arial" w:eastAsia="Times New Roman" w:hAnsi="Arial" w:cs="Arial"/>
                <w:b/>
                <w:color w:val="000000" w:themeColor="text1"/>
              </w:rPr>
              <w:t>Comments/Suggestions:</w:t>
            </w:r>
          </w:p>
        </w:tc>
      </w:tr>
      <w:tr w:rsidR="00720C1E" w:rsidRPr="008D5CCB" w14:paraId="0FA8A152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2B18A7E3" w14:textId="77777777" w:rsidR="00720C1E" w:rsidRPr="008D5CCB" w:rsidRDefault="00720C1E" w:rsidP="00CB1FB1">
            <w:pPr>
              <w:spacing w:after="0"/>
              <w:rPr>
                <w:rFonts w:ascii="Arial" w:eastAsia="Times New Roman" w:hAnsi="Arial" w:cs="Arial"/>
                <w:bCs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6BED74D9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533E4BE4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53417D43" w14:textId="77777777" w:rsidR="00720C1E" w:rsidRPr="008D5CCB" w:rsidRDefault="00720C1E" w:rsidP="00CB1FB1">
            <w:pPr>
              <w:spacing w:after="0"/>
              <w:rPr>
                <w:rFonts w:ascii="Arial" w:eastAsia="Times New Roman" w:hAnsi="Arial" w:cs="Arial"/>
                <w:bCs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126F4F34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1589F11B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71213F10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237D35E9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6A46FFDE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67F35AE5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7DF2E4F8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4E222758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40D2D891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73CB023F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6FD5CACD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0F4C2992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77E38E44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73C0F282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77D1FD4D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4DEF634A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  <w:tr w:rsidR="00720C1E" w:rsidRPr="008D5CCB" w14:paraId="52682727" w14:textId="77777777" w:rsidTr="00CB1FB1">
        <w:trPr>
          <w:trHeight w:val="547"/>
        </w:trPr>
        <w:tc>
          <w:tcPr>
            <w:tcW w:w="1975" w:type="dxa"/>
            <w:vAlign w:val="center"/>
          </w:tcPr>
          <w:p w14:paraId="4C246341" w14:textId="77777777" w:rsidR="00720C1E" w:rsidRPr="008D5CCB" w:rsidRDefault="00720C1E" w:rsidP="00CB1FB1">
            <w:pPr>
              <w:spacing w:after="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6655" w:type="dxa"/>
          </w:tcPr>
          <w:p w14:paraId="2B00A289" w14:textId="77777777" w:rsidR="00720C1E" w:rsidRPr="008D5CCB" w:rsidRDefault="00720C1E" w:rsidP="00CB1FB1">
            <w:pPr>
              <w:spacing w:after="0"/>
              <w:jc w:val="both"/>
              <w:rPr>
                <w:rFonts w:ascii="Arial" w:eastAsia="Times New Roman" w:hAnsi="Arial" w:cs="Arial"/>
                <w:bCs/>
                <w:color w:val="000000" w:themeColor="text1"/>
              </w:rPr>
            </w:pPr>
          </w:p>
        </w:tc>
      </w:tr>
    </w:tbl>
    <w:p w14:paraId="00B2E4A7" w14:textId="77777777" w:rsidR="00720C1E" w:rsidRPr="00B24291" w:rsidRDefault="00720C1E" w:rsidP="00720C1E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</w:p>
    <w:p w14:paraId="793D7FD4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  <w:r w:rsidRPr="00B24291">
        <w:rPr>
          <w:rFonts w:ascii="Arial" w:eastAsia="Times New Roman" w:hAnsi="Arial" w:cs="Arial"/>
          <w:b/>
          <w:color w:val="000000" w:themeColor="text1"/>
        </w:rPr>
        <w:lastRenderedPageBreak/>
        <w:t>Final Recommendation:</w:t>
      </w:r>
    </w:p>
    <w:p w14:paraId="475DEE83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b/>
          <w:color w:val="000000" w:themeColor="text1"/>
        </w:rPr>
      </w:pPr>
    </w:p>
    <w:p w14:paraId="7993F339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  <w:r w:rsidRPr="00B24291">
        <w:rPr>
          <w:rFonts w:ascii="Arial" w:eastAsia="Times New Roman" w:hAnsi="Arial" w:cs="Arial"/>
          <w:color w:val="000000" w:themeColor="text1"/>
        </w:rPr>
        <w:tab/>
        <w:t>The thesis proposal is</w:t>
      </w:r>
    </w:p>
    <w:p w14:paraId="3BE6D788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21E73FC5" w14:textId="1DACF789" w:rsidR="00E32443" w:rsidRPr="00B24291" w:rsidRDefault="00000000" w:rsidP="00E32443">
      <w:pPr>
        <w:spacing w:after="0"/>
        <w:ind w:firstLine="720"/>
        <w:jc w:val="both"/>
        <w:rPr>
          <w:rFonts w:ascii="Arial" w:eastAsia="Times New Roman" w:hAnsi="Arial" w:cs="Arial"/>
          <w:color w:val="000000" w:themeColor="text1"/>
        </w:rPr>
      </w:pPr>
      <w:sdt>
        <w:sdtPr>
          <w:rPr>
            <w:rFonts w:ascii="Arial" w:hAnsi="Arial" w:cs="Arial"/>
            <w:b/>
            <w:noProof/>
            <w:color w:val="000000" w:themeColor="text1"/>
          </w:rPr>
          <w:id w:val="-1337689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05940" w:rsidRPr="00B24291">
            <w:rPr>
              <w:rFonts w:ascii="MS Gothic" w:eastAsia="MS Gothic" w:hAnsi="MS Gothic" w:cs="Arial" w:hint="eastAsia"/>
              <w:b/>
              <w:noProof/>
              <w:color w:val="000000" w:themeColor="text1"/>
            </w:rPr>
            <w:t>☐</w:t>
          </w:r>
        </w:sdtContent>
      </w:sdt>
      <w:r w:rsidR="00505940" w:rsidRPr="00B24291">
        <w:rPr>
          <w:rFonts w:ascii="Arial" w:eastAsia="Times New Roman" w:hAnsi="Arial" w:cs="Arial"/>
          <w:color w:val="000000" w:themeColor="text1"/>
        </w:rPr>
        <w:t xml:space="preserve"> </w:t>
      </w:r>
      <w:r w:rsidR="00E32443" w:rsidRPr="00B24291">
        <w:rPr>
          <w:rFonts w:ascii="Arial" w:eastAsia="Times New Roman" w:hAnsi="Arial" w:cs="Arial"/>
          <w:color w:val="000000" w:themeColor="text1"/>
        </w:rPr>
        <w:t>Approved without revision</w:t>
      </w:r>
    </w:p>
    <w:p w14:paraId="3F86275B" w14:textId="5B421413" w:rsidR="00E32443" w:rsidRPr="00B24291" w:rsidRDefault="00000000" w:rsidP="00E32443">
      <w:pPr>
        <w:spacing w:after="0"/>
        <w:ind w:firstLine="720"/>
        <w:jc w:val="both"/>
        <w:rPr>
          <w:rFonts w:ascii="Arial" w:eastAsia="Times New Roman" w:hAnsi="Arial" w:cs="Arial"/>
          <w:color w:val="000000" w:themeColor="text1"/>
        </w:rPr>
      </w:pPr>
      <w:sdt>
        <w:sdtPr>
          <w:rPr>
            <w:rFonts w:ascii="Arial" w:hAnsi="Arial" w:cs="Arial"/>
            <w:b/>
            <w:noProof/>
            <w:color w:val="000000" w:themeColor="text1"/>
          </w:rPr>
          <w:id w:val="16492476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05940" w:rsidRPr="00B24291">
            <w:rPr>
              <w:rFonts w:ascii="MS Gothic" w:eastAsia="MS Gothic" w:hAnsi="MS Gothic" w:cs="Arial" w:hint="eastAsia"/>
              <w:b/>
              <w:noProof/>
              <w:color w:val="000000" w:themeColor="text1"/>
            </w:rPr>
            <w:t>☐</w:t>
          </w:r>
        </w:sdtContent>
      </w:sdt>
      <w:r w:rsidR="00505940" w:rsidRPr="00B24291">
        <w:rPr>
          <w:rFonts w:ascii="Arial" w:eastAsia="Times New Roman" w:hAnsi="Arial" w:cs="Arial"/>
          <w:color w:val="000000" w:themeColor="text1"/>
        </w:rPr>
        <w:t xml:space="preserve"> </w:t>
      </w:r>
      <w:r w:rsidR="00E32443" w:rsidRPr="00B24291">
        <w:rPr>
          <w:rFonts w:ascii="Arial" w:eastAsia="Times New Roman" w:hAnsi="Arial" w:cs="Arial"/>
          <w:color w:val="000000" w:themeColor="text1"/>
        </w:rPr>
        <w:t>Approved with minor revision(s)</w:t>
      </w:r>
    </w:p>
    <w:p w14:paraId="18A0B024" w14:textId="12CD98C1" w:rsidR="00E32443" w:rsidRPr="00B24291" w:rsidRDefault="00000000" w:rsidP="00E32443">
      <w:pPr>
        <w:spacing w:after="0"/>
        <w:ind w:firstLine="720"/>
        <w:jc w:val="both"/>
        <w:rPr>
          <w:rFonts w:ascii="Arial" w:eastAsia="Times New Roman" w:hAnsi="Arial" w:cs="Arial"/>
          <w:color w:val="000000" w:themeColor="text1"/>
        </w:rPr>
      </w:pPr>
      <w:sdt>
        <w:sdtPr>
          <w:rPr>
            <w:rFonts w:ascii="Arial" w:hAnsi="Arial" w:cs="Arial"/>
            <w:b/>
            <w:noProof/>
            <w:color w:val="000000" w:themeColor="text1"/>
          </w:rPr>
          <w:id w:val="12010539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05940" w:rsidRPr="00B24291">
            <w:rPr>
              <w:rFonts w:ascii="MS Gothic" w:eastAsia="MS Gothic" w:hAnsi="MS Gothic" w:cs="Arial" w:hint="eastAsia"/>
              <w:b/>
              <w:noProof/>
              <w:color w:val="000000" w:themeColor="text1"/>
            </w:rPr>
            <w:t>☐</w:t>
          </w:r>
        </w:sdtContent>
      </w:sdt>
      <w:r w:rsidR="00505940" w:rsidRPr="00B24291">
        <w:rPr>
          <w:rFonts w:ascii="Arial" w:eastAsia="Times New Roman" w:hAnsi="Arial" w:cs="Arial"/>
          <w:color w:val="000000" w:themeColor="text1"/>
        </w:rPr>
        <w:t xml:space="preserve"> </w:t>
      </w:r>
      <w:r w:rsidR="00E32443" w:rsidRPr="00B24291">
        <w:rPr>
          <w:rFonts w:ascii="Arial" w:eastAsia="Times New Roman" w:hAnsi="Arial" w:cs="Arial"/>
          <w:color w:val="000000" w:themeColor="text1"/>
        </w:rPr>
        <w:t>Approved with major revision(s)</w:t>
      </w:r>
    </w:p>
    <w:p w14:paraId="67922600" w14:textId="664ACCE1" w:rsidR="00E32443" w:rsidRPr="00B24291" w:rsidRDefault="00000000" w:rsidP="00E32443">
      <w:pPr>
        <w:spacing w:after="0"/>
        <w:ind w:firstLine="720"/>
        <w:jc w:val="both"/>
        <w:rPr>
          <w:rFonts w:ascii="Arial" w:eastAsia="Times New Roman" w:hAnsi="Arial" w:cs="Arial"/>
          <w:color w:val="000000" w:themeColor="text1"/>
        </w:rPr>
      </w:pPr>
      <w:sdt>
        <w:sdtPr>
          <w:rPr>
            <w:rFonts w:ascii="Arial" w:hAnsi="Arial" w:cs="Arial"/>
            <w:b/>
            <w:noProof/>
            <w:color w:val="000000" w:themeColor="text1"/>
          </w:rPr>
          <w:id w:val="8983254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05940" w:rsidRPr="00B24291">
            <w:rPr>
              <w:rFonts w:ascii="MS Gothic" w:eastAsia="MS Gothic" w:hAnsi="MS Gothic" w:cs="Arial" w:hint="eastAsia"/>
              <w:b/>
              <w:noProof/>
              <w:color w:val="000000" w:themeColor="text1"/>
            </w:rPr>
            <w:t>☐</w:t>
          </w:r>
        </w:sdtContent>
      </w:sdt>
      <w:r w:rsidR="00505940" w:rsidRPr="00B24291">
        <w:rPr>
          <w:rFonts w:ascii="Arial" w:eastAsia="Times New Roman" w:hAnsi="Arial" w:cs="Arial"/>
          <w:color w:val="000000" w:themeColor="text1"/>
        </w:rPr>
        <w:t xml:space="preserve"> </w:t>
      </w:r>
      <w:r w:rsidR="00E32443" w:rsidRPr="00B24291">
        <w:rPr>
          <w:rFonts w:ascii="Arial" w:eastAsia="Times New Roman" w:hAnsi="Arial" w:cs="Arial"/>
          <w:color w:val="000000" w:themeColor="text1"/>
        </w:rPr>
        <w:t>Not approved/No Grade</w:t>
      </w:r>
    </w:p>
    <w:p w14:paraId="6CC8AE6E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69D8A965" w14:textId="77777777" w:rsidR="00E32443" w:rsidRPr="00B24291" w:rsidRDefault="00E32443" w:rsidP="00E32443">
      <w:pPr>
        <w:spacing w:after="0"/>
        <w:jc w:val="both"/>
        <w:rPr>
          <w:rFonts w:ascii="Arial" w:hAnsi="Arial" w:cs="Arial"/>
          <w:color w:val="000000" w:themeColor="text1"/>
        </w:rPr>
      </w:pPr>
      <w:r w:rsidRPr="00B24291">
        <w:rPr>
          <w:rFonts w:ascii="Arial" w:hAnsi="Arial" w:cs="Arial"/>
          <w:color w:val="000000" w:themeColor="text1"/>
        </w:rPr>
        <w:t>NOTE: This evaluation tool must be signed by the panel member and submitted to the Research Course Facilitator after the defense.</w:t>
      </w:r>
    </w:p>
    <w:p w14:paraId="37E77636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45AECC62" w14:textId="77777777" w:rsidR="00E32443" w:rsidRPr="00B24291" w:rsidRDefault="00E32443" w:rsidP="00E32443">
      <w:pPr>
        <w:spacing w:after="0"/>
        <w:jc w:val="both"/>
        <w:rPr>
          <w:rFonts w:ascii="Arial" w:eastAsia="Times New Roman" w:hAnsi="Arial" w:cs="Arial"/>
          <w:color w:val="000000" w:themeColor="text1"/>
        </w:rPr>
      </w:pPr>
    </w:p>
    <w:p w14:paraId="5DE3B27A" w14:textId="77777777" w:rsidR="00E32443" w:rsidRPr="00B24291" w:rsidRDefault="00000000" w:rsidP="00E32443">
      <w:pPr>
        <w:spacing w:after="0"/>
        <w:jc w:val="center"/>
        <w:rPr>
          <w:rFonts w:ascii="Arial" w:hAnsi="Arial" w:cs="Arial"/>
          <w:b/>
          <w:i/>
          <w:noProof/>
          <w:color w:val="000000" w:themeColor="text1"/>
        </w:rPr>
      </w:pPr>
      <w:sdt>
        <w:sdtPr>
          <w:rPr>
            <w:rFonts w:ascii="Arial" w:hAnsi="Arial" w:cs="Arial"/>
            <w:b/>
            <w:i/>
            <w:noProof/>
            <w:color w:val="000000" w:themeColor="text1"/>
            <w:lang w:val="en-PH"/>
          </w:rPr>
          <w:id w:val="1433018904"/>
          <w:placeholder>
            <w:docPart w:val="D5F3E4A512F74784A737CE374D115EEA"/>
          </w:placeholder>
          <w:text/>
        </w:sdtPr>
        <w:sdtContent>
          <w:r w:rsidR="00E32443" w:rsidRPr="00B24291">
            <w:rPr>
              <w:rFonts w:ascii="Arial" w:eastAsiaTheme="minorEastAsia" w:hAnsi="Arial" w:cs="Arial"/>
              <w:b/>
              <w:color w:val="000000" w:themeColor="text1"/>
              <w:szCs w:val="24"/>
            </w:rPr>
            <w:t>Rainel T. Polenio</w:t>
          </w:r>
        </w:sdtContent>
      </w:sdt>
    </w:p>
    <w:p w14:paraId="0342DB39" w14:textId="5451C0BB" w:rsidR="00E32443" w:rsidRPr="00B24291" w:rsidRDefault="00E32443" w:rsidP="00E32443">
      <w:pPr>
        <w:spacing w:after="0"/>
        <w:jc w:val="center"/>
        <w:rPr>
          <w:rFonts w:ascii="Arial" w:hAnsi="Arial" w:cs="Arial"/>
          <w:b/>
          <w:i/>
          <w:noProof/>
          <w:color w:val="000000" w:themeColor="text1"/>
        </w:rPr>
      </w:pPr>
      <w:r w:rsidRPr="00B24291">
        <w:rPr>
          <w:rFonts w:ascii="Arial" w:hAnsi="Arial" w:cs="Arial"/>
          <w:b/>
          <w:noProof/>
          <w:color w:val="000000" w:themeColor="text1"/>
        </w:rPr>
        <w:t>Oral Panel Member's Signature Over Printed Name</w:t>
      </w:r>
    </w:p>
    <w:sectPr w:rsidR="00E32443" w:rsidRPr="00B24291" w:rsidSect="00FA0E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31A77" w14:textId="77777777" w:rsidR="00295119" w:rsidRDefault="00295119" w:rsidP="00BF73F8">
      <w:pPr>
        <w:spacing w:after="0" w:line="240" w:lineRule="auto"/>
      </w:pPr>
      <w:r>
        <w:separator/>
      </w:r>
    </w:p>
  </w:endnote>
  <w:endnote w:type="continuationSeparator" w:id="0">
    <w:p w14:paraId="7E87F226" w14:textId="77777777" w:rsidR="00295119" w:rsidRDefault="00295119" w:rsidP="00BF7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6391B" w14:textId="77777777" w:rsidR="00B40FCB" w:rsidRDefault="00B40F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0B261" w14:textId="091F4B9E" w:rsidR="00FA0E9D" w:rsidRDefault="00FA0E9D" w:rsidP="00FA0E9D">
    <w:pPr>
      <w:pStyle w:val="Footer"/>
    </w:pPr>
  </w:p>
  <w:p w14:paraId="0B4606A3" w14:textId="77777777" w:rsidR="00FA0E9D" w:rsidRDefault="00FA0E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6683B" w14:textId="77777777" w:rsidR="000D0D42" w:rsidRDefault="000D0D42">
    <w:pPr>
      <w:pStyle w:val="Foo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84864" behindDoc="0" locked="0" layoutInCell="1" allowOverlap="1" wp14:anchorId="16F9A077" wp14:editId="1AEC1279">
              <wp:simplePos x="0" y="0"/>
              <wp:positionH relativeFrom="page">
                <wp:posOffset>-38100</wp:posOffset>
              </wp:positionH>
              <wp:positionV relativeFrom="page">
                <wp:posOffset>9249410</wp:posOffset>
              </wp:positionV>
              <wp:extent cx="7850505" cy="0"/>
              <wp:effectExtent l="0" t="19050" r="55245" b="38100"/>
              <wp:wrapNone/>
              <wp:docPr id="248" name="Straight Connector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50505" cy="0"/>
                      </a:xfrm>
                      <a:prstGeom prst="line">
                        <a:avLst/>
                      </a:prstGeom>
                      <a:ln w="50800" cmpd="dbl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66D606" id="Straight Connector 248" o:spid="_x0000_s1026" style="position:absolute;flip:y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-3pt,728.3pt" to="615.15pt,7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" strokecolor="#c00000" strokeweight="4pt">
              <v:stroke linestyle="thinThin" joinstyle="miter"/>
              <o:lock v:ext="edit" shapetype="f"/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B4568" w14:textId="77777777" w:rsidR="00295119" w:rsidRDefault="00295119" w:rsidP="00BF73F8">
      <w:pPr>
        <w:spacing w:after="0" w:line="240" w:lineRule="auto"/>
      </w:pPr>
      <w:r>
        <w:separator/>
      </w:r>
    </w:p>
  </w:footnote>
  <w:footnote w:type="continuationSeparator" w:id="0">
    <w:p w14:paraId="49636374" w14:textId="77777777" w:rsidR="00295119" w:rsidRDefault="00295119" w:rsidP="00BF7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9EF73" w14:textId="77777777" w:rsidR="00B40FCB" w:rsidRDefault="00B40F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5D755" w14:textId="77777777" w:rsidR="00FA0E9D" w:rsidRPr="00AB7AEC" w:rsidRDefault="00FA0E9D" w:rsidP="00FA0E9D">
    <w:pPr>
      <w:pStyle w:val="NoSpacing"/>
      <w:jc w:val="center"/>
      <w:rPr>
        <w:rFonts w:ascii="Arial" w:hAnsi="Arial" w:cs="Arial"/>
        <w:b/>
        <w:color w:val="943634"/>
        <w:sz w:val="24"/>
        <w:szCs w:val="40"/>
      </w:rPr>
    </w:pPr>
    <w:r w:rsidRPr="00AB7AEC">
      <w:rPr>
        <w:rFonts w:ascii="Arial" w:hAnsi="Arial" w:cs="Arial"/>
        <w:b/>
        <w:noProof/>
        <w:color w:val="943634"/>
        <w:sz w:val="24"/>
        <w:szCs w:val="40"/>
      </w:rPr>
      <w:drawing>
        <wp:anchor distT="0" distB="0" distL="114300" distR="114300" simplePos="0" relativeHeight="251694080" behindDoc="0" locked="0" layoutInCell="1" allowOverlap="1" wp14:anchorId="3B556BF5" wp14:editId="571B6BA5">
          <wp:simplePos x="0" y="0"/>
          <wp:positionH relativeFrom="margin">
            <wp:posOffset>7370</wp:posOffset>
          </wp:positionH>
          <wp:positionV relativeFrom="paragraph">
            <wp:posOffset>76200</wp:posOffset>
          </wp:positionV>
          <wp:extent cx="676275" cy="676275"/>
          <wp:effectExtent l="0" t="0" r="9525" b="9525"/>
          <wp:wrapNone/>
          <wp:docPr id="2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E29F22" w14:textId="77777777" w:rsidR="00FA0E9D" w:rsidRPr="006C4537" w:rsidRDefault="00FA0E9D" w:rsidP="00FA0E9D">
    <w:pPr>
      <w:pStyle w:val="NoSpacing"/>
      <w:ind w:left="1260"/>
      <w:rPr>
        <w:rFonts w:ascii="Arial" w:hAnsi="Arial" w:cs="Arial"/>
        <w:b/>
        <w:color w:val="943634"/>
        <w:sz w:val="30"/>
        <w:szCs w:val="30"/>
      </w:rPr>
    </w:pPr>
    <w:r w:rsidRPr="006C4537">
      <w:rPr>
        <w:rFonts w:ascii="Arial" w:hAnsi="Arial" w:cs="Arial"/>
        <w:b/>
        <w:color w:val="943634"/>
        <w:sz w:val="30"/>
        <w:szCs w:val="30"/>
      </w:rPr>
      <w:t>Colegio de San Gabriel Arcangel, Inc.</w:t>
    </w:r>
    <w:r w:rsidRPr="006C4537">
      <w:rPr>
        <w:rFonts w:ascii="Arial" w:hAnsi="Arial" w:cs="Arial"/>
        <w:noProof/>
        <w:color w:val="000000" w:themeColor="text1"/>
        <w:sz w:val="30"/>
        <w:szCs w:val="30"/>
        <w:lang w:val="fil-PH" w:eastAsia="fil-PH"/>
      </w:rPr>
      <w:t xml:space="preserve"> </w:t>
    </w:r>
  </w:p>
  <w:p w14:paraId="4BFFD197" w14:textId="77777777" w:rsidR="00FA0E9D" w:rsidRPr="006C4537" w:rsidRDefault="00FA0E9D" w:rsidP="00FA0E9D">
    <w:pPr>
      <w:pStyle w:val="NoSpacing"/>
      <w:ind w:left="1260"/>
      <w:rPr>
        <w:rFonts w:ascii="Arial" w:hAnsi="Arial" w:cs="Arial"/>
        <w:b/>
        <w:sz w:val="18"/>
        <w:szCs w:val="20"/>
      </w:rPr>
    </w:pPr>
    <w:r w:rsidRPr="006C4537">
      <w:rPr>
        <w:rFonts w:ascii="Arial" w:hAnsi="Arial" w:cs="Arial"/>
        <w:b/>
        <w:sz w:val="18"/>
        <w:szCs w:val="20"/>
      </w:rPr>
      <w:t>Founded 1993</w:t>
    </w:r>
  </w:p>
  <w:p w14:paraId="3018599C" w14:textId="77777777" w:rsidR="00FA0E9D" w:rsidRDefault="00FA0E9D" w:rsidP="00FA0E9D">
    <w:pPr>
      <w:pStyle w:val="NoSpacing"/>
      <w:ind w:left="1260"/>
      <w:rPr>
        <w:rFonts w:ascii="Arial" w:hAnsi="Arial" w:cs="Arial"/>
        <w:sz w:val="16"/>
        <w:szCs w:val="16"/>
      </w:rPr>
    </w:pPr>
    <w:r w:rsidRPr="006C4537">
      <w:rPr>
        <w:rFonts w:ascii="Arial" w:hAnsi="Arial" w:cs="Arial"/>
        <w:sz w:val="16"/>
        <w:szCs w:val="16"/>
      </w:rPr>
      <w:t>City of San Jose del Monte, Bulacan, Philippines</w:t>
    </w:r>
  </w:p>
  <w:p w14:paraId="313281A7" w14:textId="7326912C" w:rsidR="00FA0E9D" w:rsidRDefault="00C76053" w:rsidP="00FA0E9D">
    <w:pPr>
      <w:pStyle w:val="NoSpacing"/>
      <w:rPr>
        <w:rFonts w:ascii="Arial" w:hAnsi="Arial" w:cs="Arial"/>
        <w:sz w:val="24"/>
        <w:szCs w:val="16"/>
      </w:rPr>
    </w:pPr>
    <w:r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99200" behindDoc="1" locked="1" layoutInCell="1" allowOverlap="1" wp14:anchorId="18DFE222" wp14:editId="0037E49F">
          <wp:simplePos x="0" y="0"/>
          <wp:positionH relativeFrom="column">
            <wp:posOffset>-1478280</wp:posOffset>
          </wp:positionH>
          <wp:positionV relativeFrom="page">
            <wp:posOffset>1261110</wp:posOffset>
          </wp:positionV>
          <wp:extent cx="7964170" cy="8064500"/>
          <wp:effectExtent l="0" t="0" r="0" b="0"/>
          <wp:wrapNone/>
          <wp:docPr id="999626437" name="Picture 999626437" descr="Graphical user interfac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9626437" name="Picture 999626437" descr="Graphical user interface&#10;&#10;Description automatically generated with medium confidence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964170" cy="806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A49E2F" w14:textId="2FBD3822" w:rsidR="00FA0E9D" w:rsidRPr="006C4537" w:rsidRDefault="00FA0E9D" w:rsidP="00FA0E9D">
    <w:pPr>
      <w:pStyle w:val="NoSpacing"/>
      <w:rPr>
        <w:rFonts w:ascii="Arial" w:hAnsi="Arial" w:cs="Arial"/>
        <w:sz w:val="24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02511" w14:textId="77777777" w:rsidR="00E32443" w:rsidRPr="00AB7AEC" w:rsidRDefault="00E32443" w:rsidP="00E32443">
    <w:pPr>
      <w:pStyle w:val="NoSpacing"/>
      <w:jc w:val="center"/>
      <w:rPr>
        <w:rFonts w:ascii="Arial" w:hAnsi="Arial" w:cs="Arial"/>
        <w:b/>
        <w:color w:val="943634"/>
        <w:sz w:val="24"/>
        <w:szCs w:val="40"/>
      </w:rPr>
    </w:pPr>
    <w:r w:rsidRPr="00AB7AEC">
      <w:rPr>
        <w:rFonts w:ascii="Arial" w:hAnsi="Arial" w:cs="Arial"/>
        <w:b/>
        <w:noProof/>
        <w:color w:val="943634"/>
        <w:sz w:val="24"/>
        <w:szCs w:val="40"/>
      </w:rPr>
      <w:drawing>
        <wp:anchor distT="0" distB="0" distL="114300" distR="114300" simplePos="0" relativeHeight="251688960" behindDoc="0" locked="0" layoutInCell="1" allowOverlap="1" wp14:anchorId="568B7AB9" wp14:editId="3FEFF9BA">
          <wp:simplePos x="0" y="0"/>
          <wp:positionH relativeFrom="margin">
            <wp:posOffset>7370</wp:posOffset>
          </wp:positionH>
          <wp:positionV relativeFrom="paragraph">
            <wp:posOffset>76200</wp:posOffset>
          </wp:positionV>
          <wp:extent cx="676275" cy="676275"/>
          <wp:effectExtent l="0" t="0" r="9525" b="9525"/>
          <wp:wrapNone/>
          <wp:docPr id="14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AAE3F9" w14:textId="77777777" w:rsidR="00E32443" w:rsidRPr="006C4537" w:rsidRDefault="00E32443" w:rsidP="00E32443">
    <w:pPr>
      <w:pStyle w:val="NoSpacing"/>
      <w:ind w:left="1260"/>
      <w:rPr>
        <w:rFonts w:ascii="Arial" w:hAnsi="Arial" w:cs="Arial"/>
        <w:b/>
        <w:color w:val="943634"/>
        <w:sz w:val="30"/>
        <w:szCs w:val="30"/>
      </w:rPr>
    </w:pPr>
    <w:r w:rsidRPr="006C4537">
      <w:rPr>
        <w:rFonts w:ascii="Arial" w:hAnsi="Arial" w:cs="Arial"/>
        <w:b/>
        <w:color w:val="943634"/>
        <w:sz w:val="30"/>
        <w:szCs w:val="30"/>
      </w:rPr>
      <w:t>Colegio de San Gabriel Arcangel, Inc.</w:t>
    </w:r>
    <w:r w:rsidRPr="006C4537">
      <w:rPr>
        <w:rFonts w:ascii="Arial" w:hAnsi="Arial" w:cs="Arial"/>
        <w:noProof/>
        <w:color w:val="000000" w:themeColor="text1"/>
        <w:sz w:val="30"/>
        <w:szCs w:val="30"/>
        <w:lang w:val="fil-PH" w:eastAsia="fil-PH"/>
      </w:rPr>
      <w:t xml:space="preserve"> </w:t>
    </w:r>
  </w:p>
  <w:p w14:paraId="42F8CFC0" w14:textId="77777777" w:rsidR="00E32443" w:rsidRPr="006C4537" w:rsidRDefault="00E32443" w:rsidP="00E32443">
    <w:pPr>
      <w:pStyle w:val="NoSpacing"/>
      <w:ind w:left="1260"/>
      <w:rPr>
        <w:rFonts w:ascii="Arial" w:hAnsi="Arial" w:cs="Arial"/>
        <w:b/>
        <w:sz w:val="18"/>
        <w:szCs w:val="20"/>
      </w:rPr>
    </w:pPr>
    <w:r w:rsidRPr="006C4537">
      <w:rPr>
        <w:rFonts w:ascii="Arial" w:hAnsi="Arial" w:cs="Arial"/>
        <w:b/>
        <w:sz w:val="18"/>
        <w:szCs w:val="20"/>
      </w:rPr>
      <w:t>Founded 1993</w:t>
    </w:r>
  </w:p>
  <w:p w14:paraId="5E46E22C" w14:textId="77777777" w:rsidR="00E32443" w:rsidRDefault="00E32443" w:rsidP="00E32443">
    <w:pPr>
      <w:pStyle w:val="NoSpacing"/>
      <w:ind w:left="1260"/>
      <w:rPr>
        <w:rFonts w:ascii="Arial" w:hAnsi="Arial" w:cs="Arial"/>
        <w:sz w:val="16"/>
        <w:szCs w:val="16"/>
      </w:rPr>
    </w:pPr>
    <w:r w:rsidRPr="006C4537">
      <w:rPr>
        <w:rFonts w:ascii="Arial" w:hAnsi="Arial" w:cs="Arial"/>
        <w:sz w:val="16"/>
        <w:szCs w:val="16"/>
      </w:rPr>
      <w:t>City of San Jose del Monte, Bulacan, Philippines</w:t>
    </w:r>
  </w:p>
  <w:p w14:paraId="605FA1A0" w14:textId="77777777" w:rsidR="00E32443" w:rsidRDefault="00E32443" w:rsidP="00E32443">
    <w:pPr>
      <w:pStyle w:val="NoSpacing"/>
      <w:rPr>
        <w:rFonts w:ascii="Arial" w:hAnsi="Arial" w:cs="Arial"/>
        <w:sz w:val="24"/>
        <w:szCs w:val="1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89984" behindDoc="0" locked="0" layoutInCell="1" allowOverlap="1" wp14:anchorId="744C2B56" wp14:editId="6D8D681F">
              <wp:simplePos x="0" y="0"/>
              <wp:positionH relativeFrom="page">
                <wp:posOffset>-104775</wp:posOffset>
              </wp:positionH>
              <wp:positionV relativeFrom="page">
                <wp:posOffset>1284605</wp:posOffset>
              </wp:positionV>
              <wp:extent cx="7903210" cy="0"/>
              <wp:effectExtent l="0" t="19050" r="40640" b="3810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903210" cy="0"/>
                      </a:xfrm>
                      <a:prstGeom prst="line">
                        <a:avLst/>
                      </a:prstGeom>
                      <a:ln w="50800" cmpd="dbl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7C83D4" id="Straight Connector 4" o:spid="_x0000_s1026" style="position:absolute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page" from="-8.25pt,101.15pt" to="614.05pt,10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" strokecolor="#c00000" strokeweight="4pt">
              <v:stroke linestyle="thinThin" joinstyle="miter"/>
              <o:lock v:ext="edit" shapetype="f"/>
              <w10:wrap anchorx="page" anchory="page"/>
            </v:line>
          </w:pict>
        </mc:Fallback>
      </mc:AlternateContent>
    </w:r>
  </w:p>
  <w:p w14:paraId="4FC869B1" w14:textId="77777777" w:rsidR="00E32443" w:rsidRPr="006C4537" w:rsidRDefault="00E32443" w:rsidP="00E32443">
    <w:pPr>
      <w:pStyle w:val="NoSpacing"/>
      <w:rPr>
        <w:rFonts w:ascii="Arial" w:hAnsi="Arial" w:cs="Arial"/>
        <w:sz w:val="24"/>
        <w:szCs w:val="16"/>
      </w:rPr>
    </w:pPr>
    <w:r>
      <w:rPr>
        <w:noProof/>
      </w:rPr>
      <mc:AlternateContent>
        <mc:Choice Requires="wps">
          <w:drawing>
            <wp:anchor distT="0" distB="0" distL="114298" distR="114298" simplePos="0" relativeHeight="251686912" behindDoc="0" locked="0" layoutInCell="1" allowOverlap="1" wp14:anchorId="67F88CDF" wp14:editId="45413335">
              <wp:simplePos x="0" y="0"/>
              <wp:positionH relativeFrom="margin">
                <wp:posOffset>1581149</wp:posOffset>
              </wp:positionH>
              <wp:positionV relativeFrom="margin">
                <wp:posOffset>3846830</wp:posOffset>
              </wp:positionV>
              <wp:extent cx="7955280" cy="0"/>
              <wp:effectExtent l="0" t="3981450" r="0" b="3962400"/>
              <wp:wrapNone/>
              <wp:docPr id="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5400000" flipV="1">
                        <a:off x="0" y="0"/>
                        <a:ext cx="79552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22D94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124.5pt;margin-top:302.9pt;width:626.4pt;height:0;rotation:-90;flip:y;z-index:251686912;visibility:visible;mso-wrap-style:square;mso-width-percent:0;mso-height-percent:0;mso-wrap-distance-left:3.17494mm;mso-wrap-distance-top:0;mso-wrap-distance-right:3.17494mm;mso-wrap-distance-bottom:0;mso-position-horizontal:absolute;mso-position-horizontal-relative:margin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">
              <v:stroke dashstyle="longDash"/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87936" behindDoc="0" locked="0" layoutInCell="1" allowOverlap="1" wp14:anchorId="71565D2E" wp14:editId="1941A141">
              <wp:simplePos x="0" y="0"/>
              <wp:positionH relativeFrom="margin">
                <wp:posOffset>-4091941</wp:posOffset>
              </wp:positionH>
              <wp:positionV relativeFrom="margin">
                <wp:posOffset>3846830</wp:posOffset>
              </wp:positionV>
              <wp:extent cx="7955280" cy="0"/>
              <wp:effectExtent l="0" t="3981450" r="0" b="396240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5400000">
                        <a:off x="0" y="0"/>
                        <a:ext cx="79552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lgDash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7F964D" id="Straight Arrow Connector 2" o:spid="_x0000_s1026" type="#_x0000_t32" style="position:absolute;margin-left:-322.2pt;margin-top:302.9pt;width:626.4pt;height:0;rotation:90;z-index:251687936;visibility:visible;mso-wrap-style:square;mso-width-percent:0;mso-height-percent:0;mso-wrap-distance-left:3.17494mm;mso-wrap-distance-top:0;mso-wrap-distance-right:3.17494mm;mso-wrap-distance-bottom:0;mso-position-horizontal:absolute;mso-position-horizontal-relative:margin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">
              <v:stroke dashstyle="longDash"/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04766"/>
    <w:multiLevelType w:val="hybridMultilevel"/>
    <w:tmpl w:val="D466C5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80FD6"/>
    <w:multiLevelType w:val="hybridMultilevel"/>
    <w:tmpl w:val="7B166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81F96"/>
    <w:multiLevelType w:val="hybridMultilevel"/>
    <w:tmpl w:val="61964EAE"/>
    <w:lvl w:ilvl="0" w:tplc="40CAE164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48B78A9"/>
    <w:multiLevelType w:val="hybridMultilevel"/>
    <w:tmpl w:val="85A47274"/>
    <w:lvl w:ilvl="0" w:tplc="D68E84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AF5F1D"/>
    <w:multiLevelType w:val="hybridMultilevel"/>
    <w:tmpl w:val="C930C6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EE5E4D"/>
    <w:multiLevelType w:val="hybridMultilevel"/>
    <w:tmpl w:val="C930C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0F1F70"/>
    <w:multiLevelType w:val="hybridMultilevel"/>
    <w:tmpl w:val="4B76556A"/>
    <w:lvl w:ilvl="0" w:tplc="63702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8525511"/>
    <w:multiLevelType w:val="hybridMultilevel"/>
    <w:tmpl w:val="84B6C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822537"/>
    <w:multiLevelType w:val="hybridMultilevel"/>
    <w:tmpl w:val="57E44ADC"/>
    <w:lvl w:ilvl="0" w:tplc="ED3489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964665F"/>
    <w:multiLevelType w:val="hybridMultilevel"/>
    <w:tmpl w:val="31C48774"/>
    <w:lvl w:ilvl="0" w:tplc="CCBE2E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99677D2"/>
    <w:multiLevelType w:val="hybridMultilevel"/>
    <w:tmpl w:val="67DA9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215312"/>
    <w:multiLevelType w:val="hybridMultilevel"/>
    <w:tmpl w:val="376A58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E778EE"/>
    <w:multiLevelType w:val="hybridMultilevel"/>
    <w:tmpl w:val="DAE289E8"/>
    <w:lvl w:ilvl="0" w:tplc="716256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0E0D49D9"/>
    <w:multiLevelType w:val="hybridMultilevel"/>
    <w:tmpl w:val="BF70A170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E307C81"/>
    <w:multiLevelType w:val="hybridMultilevel"/>
    <w:tmpl w:val="8D0ED5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B11C71"/>
    <w:multiLevelType w:val="hybridMultilevel"/>
    <w:tmpl w:val="67DA9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CA6F1E"/>
    <w:multiLevelType w:val="hybridMultilevel"/>
    <w:tmpl w:val="AA82EC52"/>
    <w:lvl w:ilvl="0" w:tplc="1E1A42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3DA51D7"/>
    <w:multiLevelType w:val="hybridMultilevel"/>
    <w:tmpl w:val="E5626AFE"/>
    <w:lvl w:ilvl="0" w:tplc="BE6228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145113C9"/>
    <w:multiLevelType w:val="multilevel"/>
    <w:tmpl w:val="82043E0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9" w15:restartNumberingAfterBreak="0">
    <w:nsid w:val="14C20BD5"/>
    <w:multiLevelType w:val="hybridMultilevel"/>
    <w:tmpl w:val="8AC87D62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5731B2A"/>
    <w:multiLevelType w:val="multilevel"/>
    <w:tmpl w:val="28DCD3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3600" w:hanging="360"/>
      </w:pPr>
      <w:rPr>
        <w:rFonts w:eastAsia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9578CB"/>
    <w:multiLevelType w:val="hybridMultilevel"/>
    <w:tmpl w:val="C84CA4FA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D202C3"/>
    <w:multiLevelType w:val="multilevel"/>
    <w:tmpl w:val="6796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104CB9"/>
    <w:multiLevelType w:val="hybridMultilevel"/>
    <w:tmpl w:val="2D0EDC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237F45"/>
    <w:multiLevelType w:val="hybridMultilevel"/>
    <w:tmpl w:val="8E8052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25675C"/>
    <w:multiLevelType w:val="hybridMultilevel"/>
    <w:tmpl w:val="F0B62C9C"/>
    <w:lvl w:ilvl="0" w:tplc="63CCE0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92F51D0"/>
    <w:multiLevelType w:val="hybridMultilevel"/>
    <w:tmpl w:val="BAD40E90"/>
    <w:lvl w:ilvl="0" w:tplc="4114F500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27" w15:restartNumberingAfterBreak="0">
    <w:nsid w:val="1A2E1673"/>
    <w:multiLevelType w:val="hybridMultilevel"/>
    <w:tmpl w:val="C9E049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A8763FD"/>
    <w:multiLevelType w:val="hybridMultilevel"/>
    <w:tmpl w:val="A4EC6DCE"/>
    <w:lvl w:ilvl="0" w:tplc="F32C8CD0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1ABE1C92"/>
    <w:multiLevelType w:val="multilevel"/>
    <w:tmpl w:val="8A4050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0" w15:restartNumberingAfterBreak="0">
    <w:nsid w:val="1AFB444F"/>
    <w:multiLevelType w:val="multilevel"/>
    <w:tmpl w:val="28DCD3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3600" w:hanging="360"/>
      </w:pPr>
      <w:rPr>
        <w:rFonts w:eastAsia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C20FCF"/>
    <w:multiLevelType w:val="hybridMultilevel"/>
    <w:tmpl w:val="B0703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C006F2D"/>
    <w:multiLevelType w:val="hybridMultilevel"/>
    <w:tmpl w:val="D60660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E833174"/>
    <w:multiLevelType w:val="hybridMultilevel"/>
    <w:tmpl w:val="34D8A93C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1F176E3C"/>
    <w:multiLevelType w:val="hybridMultilevel"/>
    <w:tmpl w:val="D988CE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1F5F359A"/>
    <w:multiLevelType w:val="hybridMultilevel"/>
    <w:tmpl w:val="184C76E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F9C5B34"/>
    <w:multiLevelType w:val="hybridMultilevel"/>
    <w:tmpl w:val="6F08F1B4"/>
    <w:lvl w:ilvl="0" w:tplc="1D9429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FE4273F"/>
    <w:multiLevelType w:val="hybridMultilevel"/>
    <w:tmpl w:val="34A630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0F631ED"/>
    <w:multiLevelType w:val="hybridMultilevel"/>
    <w:tmpl w:val="D988CE3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221D5E0E"/>
    <w:multiLevelType w:val="hybridMultilevel"/>
    <w:tmpl w:val="01C8B7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4C40C4"/>
    <w:multiLevelType w:val="hybridMultilevel"/>
    <w:tmpl w:val="7DF6BCAE"/>
    <w:lvl w:ilvl="0" w:tplc="8F66D6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89505C"/>
    <w:multiLevelType w:val="hybridMultilevel"/>
    <w:tmpl w:val="A748FB3E"/>
    <w:lvl w:ilvl="0" w:tplc="2472AB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5210FFC"/>
    <w:multiLevelType w:val="multilevel"/>
    <w:tmpl w:val="69A6725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43" w15:restartNumberingAfterBreak="0">
    <w:nsid w:val="25E04B14"/>
    <w:multiLevelType w:val="hybridMultilevel"/>
    <w:tmpl w:val="6308B738"/>
    <w:lvl w:ilvl="0" w:tplc="33E8DC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78601C8"/>
    <w:multiLevelType w:val="hybridMultilevel"/>
    <w:tmpl w:val="18A26A22"/>
    <w:lvl w:ilvl="0" w:tplc="4470DA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7B21DDA"/>
    <w:multiLevelType w:val="hybridMultilevel"/>
    <w:tmpl w:val="D352AD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8371224"/>
    <w:multiLevelType w:val="hybridMultilevel"/>
    <w:tmpl w:val="1952C026"/>
    <w:lvl w:ilvl="0" w:tplc="BE30B4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28FD1B78"/>
    <w:multiLevelType w:val="hybridMultilevel"/>
    <w:tmpl w:val="4C5256B0"/>
    <w:lvl w:ilvl="0" w:tplc="85CEA1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BC61396"/>
    <w:multiLevelType w:val="hybridMultilevel"/>
    <w:tmpl w:val="6A4413DA"/>
    <w:lvl w:ilvl="0" w:tplc="9C9A53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2C3705A0"/>
    <w:multiLevelType w:val="hybridMultilevel"/>
    <w:tmpl w:val="98905A88"/>
    <w:lvl w:ilvl="0" w:tplc="D6CCF6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2CF9080B"/>
    <w:multiLevelType w:val="hybridMultilevel"/>
    <w:tmpl w:val="1E76E51E"/>
    <w:lvl w:ilvl="0" w:tplc="37482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2D1B2DA2"/>
    <w:multiLevelType w:val="hybridMultilevel"/>
    <w:tmpl w:val="C84CA4FA"/>
    <w:lvl w:ilvl="0" w:tplc="4880C6E6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EE1373C"/>
    <w:multiLevelType w:val="hybridMultilevel"/>
    <w:tmpl w:val="AE824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0B07F88"/>
    <w:multiLevelType w:val="hybridMultilevel"/>
    <w:tmpl w:val="FD5E98AA"/>
    <w:lvl w:ilvl="0" w:tplc="C9CC10AC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0CB078C"/>
    <w:multiLevelType w:val="hybridMultilevel"/>
    <w:tmpl w:val="1FB002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1634DF2"/>
    <w:multiLevelType w:val="hybridMultilevel"/>
    <w:tmpl w:val="EB884FB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2FA5587"/>
    <w:multiLevelType w:val="hybridMultilevel"/>
    <w:tmpl w:val="56101FF0"/>
    <w:lvl w:ilvl="0" w:tplc="F6C2F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4C827A9"/>
    <w:multiLevelType w:val="hybridMultilevel"/>
    <w:tmpl w:val="02361E42"/>
    <w:lvl w:ilvl="0" w:tplc="4D227C9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34D64623"/>
    <w:multiLevelType w:val="multilevel"/>
    <w:tmpl w:val="725A7EF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59" w15:restartNumberingAfterBreak="0">
    <w:nsid w:val="34F844D0"/>
    <w:multiLevelType w:val="hybridMultilevel"/>
    <w:tmpl w:val="E2EC1564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35610C0A"/>
    <w:multiLevelType w:val="hybridMultilevel"/>
    <w:tmpl w:val="A49C5EA8"/>
    <w:lvl w:ilvl="0" w:tplc="5E04164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381964FA"/>
    <w:multiLevelType w:val="hybridMultilevel"/>
    <w:tmpl w:val="C9A0876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388331F1"/>
    <w:multiLevelType w:val="multilevel"/>
    <w:tmpl w:val="AA18F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63" w15:restartNumberingAfterBreak="0">
    <w:nsid w:val="3908283D"/>
    <w:multiLevelType w:val="hybridMultilevel"/>
    <w:tmpl w:val="E8D84A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9FE0CC9"/>
    <w:multiLevelType w:val="multilevel"/>
    <w:tmpl w:val="28DCD3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3600" w:hanging="360"/>
      </w:pPr>
      <w:rPr>
        <w:rFonts w:eastAsia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756138"/>
    <w:multiLevelType w:val="hybridMultilevel"/>
    <w:tmpl w:val="EC50673A"/>
    <w:lvl w:ilvl="0" w:tplc="0686A3D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6" w15:restartNumberingAfterBreak="0">
    <w:nsid w:val="3AFE747D"/>
    <w:multiLevelType w:val="hybridMultilevel"/>
    <w:tmpl w:val="75246CC6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C9F6510"/>
    <w:multiLevelType w:val="hybridMultilevel"/>
    <w:tmpl w:val="EA44C632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17" w:hanging="360"/>
      </w:pPr>
    </w:lvl>
    <w:lvl w:ilvl="2" w:tplc="FFFFFFFF" w:tentative="1">
      <w:start w:val="1"/>
      <w:numFmt w:val="lowerRoman"/>
      <w:lvlText w:val="%3."/>
      <w:lvlJc w:val="right"/>
      <w:pPr>
        <w:ind w:left="2137" w:hanging="180"/>
      </w:pPr>
    </w:lvl>
    <w:lvl w:ilvl="3" w:tplc="FFFFFFFF" w:tentative="1">
      <w:start w:val="1"/>
      <w:numFmt w:val="decimal"/>
      <w:lvlText w:val="%4."/>
      <w:lvlJc w:val="left"/>
      <w:pPr>
        <w:ind w:left="2857" w:hanging="360"/>
      </w:pPr>
    </w:lvl>
    <w:lvl w:ilvl="4" w:tplc="FFFFFFFF" w:tentative="1">
      <w:start w:val="1"/>
      <w:numFmt w:val="lowerLetter"/>
      <w:lvlText w:val="%5."/>
      <w:lvlJc w:val="left"/>
      <w:pPr>
        <w:ind w:left="3577" w:hanging="360"/>
      </w:pPr>
    </w:lvl>
    <w:lvl w:ilvl="5" w:tplc="FFFFFFFF" w:tentative="1">
      <w:start w:val="1"/>
      <w:numFmt w:val="lowerRoman"/>
      <w:lvlText w:val="%6."/>
      <w:lvlJc w:val="right"/>
      <w:pPr>
        <w:ind w:left="4297" w:hanging="180"/>
      </w:pPr>
    </w:lvl>
    <w:lvl w:ilvl="6" w:tplc="FFFFFFFF" w:tentative="1">
      <w:start w:val="1"/>
      <w:numFmt w:val="decimal"/>
      <w:lvlText w:val="%7."/>
      <w:lvlJc w:val="left"/>
      <w:pPr>
        <w:ind w:left="5017" w:hanging="360"/>
      </w:pPr>
    </w:lvl>
    <w:lvl w:ilvl="7" w:tplc="FFFFFFFF" w:tentative="1">
      <w:start w:val="1"/>
      <w:numFmt w:val="lowerLetter"/>
      <w:lvlText w:val="%8."/>
      <w:lvlJc w:val="left"/>
      <w:pPr>
        <w:ind w:left="5737" w:hanging="360"/>
      </w:pPr>
    </w:lvl>
    <w:lvl w:ilvl="8" w:tplc="FFFFFFFF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68" w15:restartNumberingAfterBreak="0">
    <w:nsid w:val="3EBF768A"/>
    <w:multiLevelType w:val="hybridMultilevel"/>
    <w:tmpl w:val="B3428CB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3ECE15A3"/>
    <w:multiLevelType w:val="hybridMultilevel"/>
    <w:tmpl w:val="184C76E6"/>
    <w:lvl w:ilvl="0" w:tplc="03983B0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05C4452"/>
    <w:multiLevelType w:val="hybridMultilevel"/>
    <w:tmpl w:val="C9A0876E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1" w15:restartNumberingAfterBreak="0">
    <w:nsid w:val="433F0D62"/>
    <w:multiLevelType w:val="hybridMultilevel"/>
    <w:tmpl w:val="16A61C4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2" w15:restartNumberingAfterBreak="0">
    <w:nsid w:val="43734BC8"/>
    <w:multiLevelType w:val="hybridMultilevel"/>
    <w:tmpl w:val="25220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5481701"/>
    <w:multiLevelType w:val="hybridMultilevel"/>
    <w:tmpl w:val="1E76E51E"/>
    <w:lvl w:ilvl="0" w:tplc="37482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45713F45"/>
    <w:multiLevelType w:val="hybridMultilevel"/>
    <w:tmpl w:val="B8843A34"/>
    <w:lvl w:ilvl="0" w:tplc="63A8C3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5C85D00"/>
    <w:multiLevelType w:val="hybridMultilevel"/>
    <w:tmpl w:val="8B688002"/>
    <w:lvl w:ilvl="0" w:tplc="8BFE02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48761F35"/>
    <w:multiLevelType w:val="multilevel"/>
    <w:tmpl w:val="CE02E1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77" w15:restartNumberingAfterBreak="0">
    <w:nsid w:val="48E66141"/>
    <w:multiLevelType w:val="hybridMultilevel"/>
    <w:tmpl w:val="FD5E98AA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495D4AAB"/>
    <w:multiLevelType w:val="hybridMultilevel"/>
    <w:tmpl w:val="8F8ECF1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A8504F2"/>
    <w:multiLevelType w:val="hybridMultilevel"/>
    <w:tmpl w:val="2466E98E"/>
    <w:lvl w:ilvl="0" w:tplc="F5AA0D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AD16FEA"/>
    <w:multiLevelType w:val="hybridMultilevel"/>
    <w:tmpl w:val="8FC624FC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4B8E3EA6"/>
    <w:multiLevelType w:val="hybridMultilevel"/>
    <w:tmpl w:val="49662FBE"/>
    <w:lvl w:ilvl="0" w:tplc="26E0C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4C4839C9"/>
    <w:multiLevelType w:val="hybridMultilevel"/>
    <w:tmpl w:val="3A2041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D6D1147"/>
    <w:multiLevelType w:val="hybridMultilevel"/>
    <w:tmpl w:val="75246CC6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756368"/>
    <w:multiLevelType w:val="hybridMultilevel"/>
    <w:tmpl w:val="B9080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2828D64A">
      <w:start w:val="1"/>
      <w:numFmt w:val="decimal"/>
      <w:lvlText w:val="%3."/>
      <w:lvlJc w:val="right"/>
      <w:pPr>
        <w:ind w:left="216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0756E09"/>
    <w:multiLevelType w:val="hybridMultilevel"/>
    <w:tmpl w:val="AE824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22A686A"/>
    <w:multiLevelType w:val="multilevel"/>
    <w:tmpl w:val="F4E6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257989"/>
    <w:multiLevelType w:val="hybridMultilevel"/>
    <w:tmpl w:val="EA44C632"/>
    <w:lvl w:ilvl="0" w:tplc="4880C6E6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88" w15:restartNumberingAfterBreak="0">
    <w:nsid w:val="54307963"/>
    <w:multiLevelType w:val="hybridMultilevel"/>
    <w:tmpl w:val="E068B01C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558355AB"/>
    <w:multiLevelType w:val="hybridMultilevel"/>
    <w:tmpl w:val="773EEECA"/>
    <w:lvl w:ilvl="0" w:tplc="2836F4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0" w15:restartNumberingAfterBreak="0">
    <w:nsid w:val="566F39BB"/>
    <w:multiLevelType w:val="multilevel"/>
    <w:tmpl w:val="4D807D5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91" w15:restartNumberingAfterBreak="0">
    <w:nsid w:val="57714AAA"/>
    <w:multiLevelType w:val="hybridMultilevel"/>
    <w:tmpl w:val="1E76E51E"/>
    <w:lvl w:ilvl="0" w:tplc="37482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5A2639B3"/>
    <w:multiLevelType w:val="multilevel"/>
    <w:tmpl w:val="5C7436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00" w:hanging="1800"/>
      </w:pPr>
      <w:rPr>
        <w:rFonts w:hint="default"/>
      </w:rPr>
    </w:lvl>
  </w:abstractNum>
  <w:abstractNum w:abstractNumId="93" w15:restartNumberingAfterBreak="0">
    <w:nsid w:val="5F6C7EEF"/>
    <w:multiLevelType w:val="hybridMultilevel"/>
    <w:tmpl w:val="B33A53DA"/>
    <w:lvl w:ilvl="0" w:tplc="B1385D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61EA1785"/>
    <w:multiLevelType w:val="multilevel"/>
    <w:tmpl w:val="5B8EC40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911E7A"/>
    <w:multiLevelType w:val="hybridMultilevel"/>
    <w:tmpl w:val="CF56B8B8"/>
    <w:lvl w:ilvl="0" w:tplc="D1D6AD5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2C143EB"/>
    <w:multiLevelType w:val="hybridMultilevel"/>
    <w:tmpl w:val="7B1669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2FB0F34"/>
    <w:multiLevelType w:val="hybridMultilevel"/>
    <w:tmpl w:val="A4BC66EC"/>
    <w:lvl w:ilvl="0" w:tplc="A37A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6303344B"/>
    <w:multiLevelType w:val="hybridMultilevel"/>
    <w:tmpl w:val="D182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3242D47"/>
    <w:multiLevelType w:val="hybridMultilevel"/>
    <w:tmpl w:val="0D98EE74"/>
    <w:lvl w:ilvl="0" w:tplc="89AC1C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634642FE"/>
    <w:multiLevelType w:val="hybridMultilevel"/>
    <w:tmpl w:val="933850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4722EED"/>
    <w:multiLevelType w:val="hybridMultilevel"/>
    <w:tmpl w:val="B0703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4723CD7"/>
    <w:multiLevelType w:val="hybridMultilevel"/>
    <w:tmpl w:val="BAD40E90"/>
    <w:lvl w:ilvl="0" w:tplc="FFFFFFFF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17" w:hanging="360"/>
      </w:pPr>
    </w:lvl>
    <w:lvl w:ilvl="2" w:tplc="FFFFFFFF" w:tentative="1">
      <w:start w:val="1"/>
      <w:numFmt w:val="lowerRoman"/>
      <w:lvlText w:val="%3."/>
      <w:lvlJc w:val="right"/>
      <w:pPr>
        <w:ind w:left="2137" w:hanging="180"/>
      </w:pPr>
    </w:lvl>
    <w:lvl w:ilvl="3" w:tplc="FFFFFFFF" w:tentative="1">
      <w:start w:val="1"/>
      <w:numFmt w:val="decimal"/>
      <w:lvlText w:val="%4."/>
      <w:lvlJc w:val="left"/>
      <w:pPr>
        <w:ind w:left="2857" w:hanging="360"/>
      </w:pPr>
    </w:lvl>
    <w:lvl w:ilvl="4" w:tplc="FFFFFFFF" w:tentative="1">
      <w:start w:val="1"/>
      <w:numFmt w:val="lowerLetter"/>
      <w:lvlText w:val="%5."/>
      <w:lvlJc w:val="left"/>
      <w:pPr>
        <w:ind w:left="3577" w:hanging="360"/>
      </w:pPr>
    </w:lvl>
    <w:lvl w:ilvl="5" w:tplc="FFFFFFFF" w:tentative="1">
      <w:start w:val="1"/>
      <w:numFmt w:val="lowerRoman"/>
      <w:lvlText w:val="%6."/>
      <w:lvlJc w:val="right"/>
      <w:pPr>
        <w:ind w:left="4297" w:hanging="180"/>
      </w:pPr>
    </w:lvl>
    <w:lvl w:ilvl="6" w:tplc="FFFFFFFF" w:tentative="1">
      <w:start w:val="1"/>
      <w:numFmt w:val="decimal"/>
      <w:lvlText w:val="%7."/>
      <w:lvlJc w:val="left"/>
      <w:pPr>
        <w:ind w:left="5017" w:hanging="360"/>
      </w:pPr>
    </w:lvl>
    <w:lvl w:ilvl="7" w:tplc="FFFFFFFF" w:tentative="1">
      <w:start w:val="1"/>
      <w:numFmt w:val="lowerLetter"/>
      <w:lvlText w:val="%8."/>
      <w:lvlJc w:val="left"/>
      <w:pPr>
        <w:ind w:left="5737" w:hanging="360"/>
      </w:pPr>
    </w:lvl>
    <w:lvl w:ilvl="8" w:tplc="FFFFFFFF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103" w15:restartNumberingAfterBreak="0">
    <w:nsid w:val="647E755A"/>
    <w:multiLevelType w:val="hybridMultilevel"/>
    <w:tmpl w:val="83FA89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4F733AC"/>
    <w:multiLevelType w:val="hybridMultilevel"/>
    <w:tmpl w:val="29CE50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6D41B6B"/>
    <w:multiLevelType w:val="hybridMultilevel"/>
    <w:tmpl w:val="4F0A84DA"/>
    <w:lvl w:ilvl="0" w:tplc="5718C0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67130E69"/>
    <w:multiLevelType w:val="hybridMultilevel"/>
    <w:tmpl w:val="6A4413DA"/>
    <w:lvl w:ilvl="0" w:tplc="9C9A53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672424CE"/>
    <w:multiLevelType w:val="hybridMultilevel"/>
    <w:tmpl w:val="F0487B94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68391278"/>
    <w:multiLevelType w:val="multilevel"/>
    <w:tmpl w:val="B3706A4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09" w15:restartNumberingAfterBreak="0">
    <w:nsid w:val="69035747"/>
    <w:multiLevelType w:val="multilevel"/>
    <w:tmpl w:val="A57C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DA13C7"/>
    <w:multiLevelType w:val="hybridMultilevel"/>
    <w:tmpl w:val="E60AD45E"/>
    <w:lvl w:ilvl="0" w:tplc="EB9EB2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6ADC4AA8"/>
    <w:multiLevelType w:val="hybridMultilevel"/>
    <w:tmpl w:val="9730AF5A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6B4F0CBD"/>
    <w:multiLevelType w:val="hybridMultilevel"/>
    <w:tmpl w:val="6694BD96"/>
    <w:lvl w:ilvl="0" w:tplc="04090019">
      <w:start w:val="1"/>
      <w:numFmt w:val="lowerLetter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13" w15:restartNumberingAfterBreak="0">
    <w:nsid w:val="6BE61924"/>
    <w:multiLevelType w:val="hybridMultilevel"/>
    <w:tmpl w:val="CA78EF90"/>
    <w:lvl w:ilvl="0" w:tplc="F05E0F9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4" w15:restartNumberingAfterBreak="0">
    <w:nsid w:val="6C636AF8"/>
    <w:multiLevelType w:val="hybridMultilevel"/>
    <w:tmpl w:val="FCBAFF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CE37E0C"/>
    <w:multiLevelType w:val="hybridMultilevel"/>
    <w:tmpl w:val="E3A2493A"/>
    <w:lvl w:ilvl="0" w:tplc="173008B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465055"/>
    <w:multiLevelType w:val="hybridMultilevel"/>
    <w:tmpl w:val="C860BE34"/>
    <w:lvl w:ilvl="0" w:tplc="6A2A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6F1076EE"/>
    <w:multiLevelType w:val="hybridMultilevel"/>
    <w:tmpl w:val="E4E02094"/>
    <w:lvl w:ilvl="0" w:tplc="86D4EB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FBE1CAC"/>
    <w:multiLevelType w:val="hybridMultilevel"/>
    <w:tmpl w:val="1FB00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118043E"/>
    <w:multiLevelType w:val="hybridMultilevel"/>
    <w:tmpl w:val="252A0A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176014F"/>
    <w:multiLevelType w:val="hybridMultilevel"/>
    <w:tmpl w:val="F368A63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737E7CBE"/>
    <w:multiLevelType w:val="hybridMultilevel"/>
    <w:tmpl w:val="7AEE59C8"/>
    <w:lvl w:ilvl="0" w:tplc="D9AE6A1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2" w15:restartNumberingAfterBreak="0">
    <w:nsid w:val="73F41E40"/>
    <w:multiLevelType w:val="hybridMultilevel"/>
    <w:tmpl w:val="6268BF8E"/>
    <w:lvl w:ilvl="0" w:tplc="EB9EB24A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3" w15:restartNumberingAfterBreak="0">
    <w:nsid w:val="75923D53"/>
    <w:multiLevelType w:val="hybridMultilevel"/>
    <w:tmpl w:val="7FF09874"/>
    <w:lvl w:ilvl="0" w:tplc="7F185E06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124" w15:restartNumberingAfterBreak="0">
    <w:nsid w:val="776111B8"/>
    <w:multiLevelType w:val="hybridMultilevel"/>
    <w:tmpl w:val="5D82D178"/>
    <w:lvl w:ilvl="0" w:tplc="860C21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5" w15:restartNumberingAfterBreak="0">
    <w:nsid w:val="785A7388"/>
    <w:multiLevelType w:val="multilevel"/>
    <w:tmpl w:val="0404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91E3FD3"/>
    <w:multiLevelType w:val="multilevel"/>
    <w:tmpl w:val="991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B309BF"/>
    <w:multiLevelType w:val="hybridMultilevel"/>
    <w:tmpl w:val="4A040C34"/>
    <w:lvl w:ilvl="0" w:tplc="6A2A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79BB5B12"/>
    <w:multiLevelType w:val="hybridMultilevel"/>
    <w:tmpl w:val="84EE14A8"/>
    <w:lvl w:ilvl="0" w:tplc="02A0F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7AD10921"/>
    <w:multiLevelType w:val="hybridMultilevel"/>
    <w:tmpl w:val="C3DC8BA0"/>
    <w:lvl w:ilvl="0" w:tplc="823824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7B6B1BF8"/>
    <w:multiLevelType w:val="hybridMultilevel"/>
    <w:tmpl w:val="9048C2B6"/>
    <w:lvl w:ilvl="0" w:tplc="A1D039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1" w15:restartNumberingAfterBreak="0">
    <w:nsid w:val="7D6722D9"/>
    <w:multiLevelType w:val="multilevel"/>
    <w:tmpl w:val="8DCEB83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32" w15:restartNumberingAfterBreak="0">
    <w:nsid w:val="7F74626F"/>
    <w:multiLevelType w:val="hybridMultilevel"/>
    <w:tmpl w:val="1D5E0A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722214">
    <w:abstractNumId w:val="125"/>
  </w:num>
  <w:num w:numId="2" w16cid:durableId="2067952361">
    <w:abstractNumId w:val="30"/>
  </w:num>
  <w:num w:numId="3" w16cid:durableId="2127574762">
    <w:abstractNumId w:val="61"/>
  </w:num>
  <w:num w:numId="4" w16cid:durableId="1460102428">
    <w:abstractNumId w:val="70"/>
  </w:num>
  <w:num w:numId="5" w16cid:durableId="490103644">
    <w:abstractNumId w:val="72"/>
  </w:num>
  <w:num w:numId="6" w16cid:durableId="194269046">
    <w:abstractNumId w:val="52"/>
  </w:num>
  <w:num w:numId="7" w16cid:durableId="927426292">
    <w:abstractNumId w:val="50"/>
  </w:num>
  <w:num w:numId="8" w16cid:durableId="736367748">
    <w:abstractNumId w:val="85"/>
  </w:num>
  <w:num w:numId="9" w16cid:durableId="502865732">
    <w:abstractNumId w:val="28"/>
  </w:num>
  <w:num w:numId="10" w16cid:durableId="1339231042">
    <w:abstractNumId w:val="84"/>
  </w:num>
  <w:num w:numId="11" w16cid:durableId="1919901046">
    <w:abstractNumId w:val="127"/>
  </w:num>
  <w:num w:numId="12" w16cid:durableId="2013558773">
    <w:abstractNumId w:val="116"/>
  </w:num>
  <w:num w:numId="13" w16cid:durableId="1973516331">
    <w:abstractNumId w:val="93"/>
  </w:num>
  <w:num w:numId="14" w16cid:durableId="567614053">
    <w:abstractNumId w:val="3"/>
  </w:num>
  <w:num w:numId="15" w16cid:durableId="461969021">
    <w:abstractNumId w:val="111"/>
  </w:num>
  <w:num w:numId="16" w16cid:durableId="1756315148">
    <w:abstractNumId w:val="59"/>
  </w:num>
  <w:num w:numId="17" w16cid:durableId="1764181461">
    <w:abstractNumId w:val="121"/>
  </w:num>
  <w:num w:numId="18" w16cid:durableId="161167000">
    <w:abstractNumId w:val="107"/>
  </w:num>
  <w:num w:numId="19" w16cid:durableId="977221910">
    <w:abstractNumId w:val="80"/>
  </w:num>
  <w:num w:numId="20" w16cid:durableId="567226811">
    <w:abstractNumId w:val="33"/>
  </w:num>
  <w:num w:numId="21" w16cid:durableId="970090544">
    <w:abstractNumId w:val="88"/>
  </w:num>
  <w:num w:numId="22" w16cid:durableId="2141994211">
    <w:abstractNumId w:val="128"/>
  </w:num>
  <w:num w:numId="23" w16cid:durableId="675422564">
    <w:abstractNumId w:val="19"/>
  </w:num>
  <w:num w:numId="24" w16cid:durableId="536090761">
    <w:abstractNumId w:val="13"/>
  </w:num>
  <w:num w:numId="25" w16cid:durableId="1353534179">
    <w:abstractNumId w:val="99"/>
  </w:num>
  <w:num w:numId="26" w16cid:durableId="92290676">
    <w:abstractNumId w:val="65"/>
  </w:num>
  <w:num w:numId="27" w16cid:durableId="49497360">
    <w:abstractNumId w:val="2"/>
  </w:num>
  <w:num w:numId="28" w16cid:durableId="1469399365">
    <w:abstractNumId w:val="71"/>
  </w:num>
  <w:num w:numId="29" w16cid:durableId="735011015">
    <w:abstractNumId w:val="112"/>
  </w:num>
  <w:num w:numId="30" w16cid:durableId="1152327729">
    <w:abstractNumId w:val="75"/>
  </w:num>
  <w:num w:numId="31" w16cid:durableId="1609459982">
    <w:abstractNumId w:val="108"/>
  </w:num>
  <w:num w:numId="32" w16cid:durableId="1755587654">
    <w:abstractNumId w:val="18"/>
  </w:num>
  <w:num w:numId="33" w16cid:durableId="623267770">
    <w:abstractNumId w:val="91"/>
  </w:num>
  <w:num w:numId="34" w16cid:durableId="871528565">
    <w:abstractNumId w:val="38"/>
  </w:num>
  <w:num w:numId="35" w16cid:durableId="116605224">
    <w:abstractNumId w:val="73"/>
  </w:num>
  <w:num w:numId="36" w16cid:durableId="18162632">
    <w:abstractNumId w:val="120"/>
  </w:num>
  <w:num w:numId="37" w16cid:durableId="277614330">
    <w:abstractNumId w:val="68"/>
  </w:num>
  <w:num w:numId="38" w16cid:durableId="1846820079">
    <w:abstractNumId w:val="60"/>
  </w:num>
  <w:num w:numId="39" w16cid:durableId="1791122993">
    <w:abstractNumId w:val="124"/>
  </w:num>
  <w:num w:numId="40" w16cid:durableId="306057001">
    <w:abstractNumId w:val="122"/>
  </w:num>
  <w:num w:numId="41" w16cid:durableId="1211963766">
    <w:abstractNumId w:val="105"/>
  </w:num>
  <w:num w:numId="42" w16cid:durableId="370494810">
    <w:abstractNumId w:val="110"/>
  </w:num>
  <w:num w:numId="43" w16cid:durableId="944924467">
    <w:abstractNumId w:val="31"/>
  </w:num>
  <w:num w:numId="44" w16cid:durableId="280459026">
    <w:abstractNumId w:val="48"/>
  </w:num>
  <w:num w:numId="45" w16cid:durableId="1778479900">
    <w:abstractNumId w:val="15"/>
  </w:num>
  <w:num w:numId="46" w16cid:durableId="190847833">
    <w:abstractNumId w:val="101"/>
  </w:num>
  <w:num w:numId="47" w16cid:durableId="336080296">
    <w:abstractNumId w:val="106"/>
  </w:num>
  <w:num w:numId="48" w16cid:durableId="64769714">
    <w:abstractNumId w:val="10"/>
  </w:num>
  <w:num w:numId="49" w16cid:durableId="581378866">
    <w:abstractNumId w:val="118"/>
  </w:num>
  <w:num w:numId="50" w16cid:durableId="480772134">
    <w:abstractNumId w:val="1"/>
  </w:num>
  <w:num w:numId="51" w16cid:durableId="717585089">
    <w:abstractNumId w:val="41"/>
  </w:num>
  <w:num w:numId="52" w16cid:durableId="1434593420">
    <w:abstractNumId w:val="123"/>
  </w:num>
  <w:num w:numId="53" w16cid:durableId="2127305953">
    <w:abstractNumId w:val="26"/>
  </w:num>
  <w:num w:numId="54" w16cid:durableId="1132867794">
    <w:abstractNumId w:val="53"/>
  </w:num>
  <w:num w:numId="55" w16cid:durableId="478032550">
    <w:abstractNumId w:val="51"/>
  </w:num>
  <w:num w:numId="56" w16cid:durableId="1304194821">
    <w:abstractNumId w:val="5"/>
  </w:num>
  <w:num w:numId="57" w16cid:durableId="408234763">
    <w:abstractNumId w:val="87"/>
  </w:num>
  <w:num w:numId="58" w16cid:durableId="195701900">
    <w:abstractNumId w:val="131"/>
  </w:num>
  <w:num w:numId="59" w16cid:durableId="1529950530">
    <w:abstractNumId w:val="42"/>
  </w:num>
  <w:num w:numId="60" w16cid:durableId="1293370042">
    <w:abstractNumId w:val="25"/>
  </w:num>
  <w:num w:numId="61" w16cid:durableId="1412191767">
    <w:abstractNumId w:val="129"/>
  </w:num>
  <w:num w:numId="62" w16cid:durableId="368459519">
    <w:abstractNumId w:val="98"/>
  </w:num>
  <w:num w:numId="63" w16cid:durableId="987050772">
    <w:abstractNumId w:val="7"/>
  </w:num>
  <w:num w:numId="64" w16cid:durableId="1639917320">
    <w:abstractNumId w:val="27"/>
  </w:num>
  <w:num w:numId="65" w16cid:durableId="772749601">
    <w:abstractNumId w:val="6"/>
  </w:num>
  <w:num w:numId="66" w16cid:durableId="1783575583">
    <w:abstractNumId w:val="126"/>
  </w:num>
  <w:num w:numId="67" w16cid:durableId="1467895301">
    <w:abstractNumId w:val="109"/>
  </w:num>
  <w:num w:numId="68" w16cid:durableId="2101830637">
    <w:abstractNumId w:val="22"/>
  </w:num>
  <w:num w:numId="69" w16cid:durableId="587614554">
    <w:abstractNumId w:val="86"/>
  </w:num>
  <w:num w:numId="70" w16cid:durableId="1628076197">
    <w:abstractNumId w:val="113"/>
  </w:num>
  <w:num w:numId="71" w16cid:durableId="1265261105">
    <w:abstractNumId w:val="23"/>
  </w:num>
  <w:num w:numId="72" w16cid:durableId="1254438810">
    <w:abstractNumId w:val="119"/>
  </w:num>
  <w:num w:numId="73" w16cid:durableId="1343241217">
    <w:abstractNumId w:val="11"/>
  </w:num>
  <w:num w:numId="74" w16cid:durableId="481040883">
    <w:abstractNumId w:val="92"/>
  </w:num>
  <w:num w:numId="75" w16cid:durableId="917639374">
    <w:abstractNumId w:val="46"/>
  </w:num>
  <w:num w:numId="76" w16cid:durableId="1961103162">
    <w:abstractNumId w:val="58"/>
  </w:num>
  <w:num w:numId="77" w16cid:durableId="1589925837">
    <w:abstractNumId w:val="62"/>
  </w:num>
  <w:num w:numId="78" w16cid:durableId="238171477">
    <w:abstractNumId w:val="117"/>
  </w:num>
  <w:num w:numId="79" w16cid:durableId="880017778">
    <w:abstractNumId w:val="14"/>
  </w:num>
  <w:num w:numId="80" w16cid:durableId="571625955">
    <w:abstractNumId w:val="69"/>
  </w:num>
  <w:num w:numId="81" w16cid:durableId="1133404740">
    <w:abstractNumId w:val="66"/>
  </w:num>
  <w:num w:numId="82" w16cid:durableId="1339770330">
    <w:abstractNumId w:val="77"/>
  </w:num>
  <w:num w:numId="83" w16cid:durableId="1090003213">
    <w:abstractNumId w:val="54"/>
  </w:num>
  <w:num w:numId="84" w16cid:durableId="1145589649">
    <w:abstractNumId w:val="21"/>
  </w:num>
  <w:num w:numId="85" w16cid:durableId="65153633">
    <w:abstractNumId w:val="83"/>
  </w:num>
  <w:num w:numId="86" w16cid:durableId="1083572552">
    <w:abstractNumId w:val="96"/>
  </w:num>
  <w:num w:numId="87" w16cid:durableId="1145321839">
    <w:abstractNumId w:val="102"/>
  </w:num>
  <w:num w:numId="88" w16cid:durableId="603539832">
    <w:abstractNumId w:val="4"/>
  </w:num>
  <w:num w:numId="89" w16cid:durableId="1498761373">
    <w:abstractNumId w:val="67"/>
  </w:num>
  <w:num w:numId="90" w16cid:durableId="2116630555">
    <w:abstractNumId w:val="32"/>
  </w:num>
  <w:num w:numId="91" w16cid:durableId="1101417585">
    <w:abstractNumId w:val="40"/>
  </w:num>
  <w:num w:numId="92" w16cid:durableId="815604412">
    <w:abstractNumId w:val="97"/>
  </w:num>
  <w:num w:numId="93" w16cid:durableId="375282364">
    <w:abstractNumId w:val="12"/>
  </w:num>
  <w:num w:numId="94" w16cid:durableId="2139494123">
    <w:abstractNumId w:val="94"/>
  </w:num>
  <w:num w:numId="95" w16cid:durableId="1461992541">
    <w:abstractNumId w:val="29"/>
  </w:num>
  <w:num w:numId="96" w16cid:durableId="657419846">
    <w:abstractNumId w:val="55"/>
  </w:num>
  <w:num w:numId="97" w16cid:durableId="1243370726">
    <w:abstractNumId w:val="47"/>
  </w:num>
  <w:num w:numId="98" w16cid:durableId="1386100708">
    <w:abstractNumId w:val="114"/>
  </w:num>
  <w:num w:numId="99" w16cid:durableId="146947589">
    <w:abstractNumId w:val="0"/>
  </w:num>
  <w:num w:numId="100" w16cid:durableId="229536587">
    <w:abstractNumId w:val="130"/>
  </w:num>
  <w:num w:numId="101" w16cid:durableId="18163056">
    <w:abstractNumId w:val="103"/>
  </w:num>
  <w:num w:numId="102" w16cid:durableId="1246451361">
    <w:abstractNumId w:val="57"/>
  </w:num>
  <w:num w:numId="103" w16cid:durableId="1186215793">
    <w:abstractNumId w:val="63"/>
  </w:num>
  <w:num w:numId="104" w16cid:durableId="652953091">
    <w:abstractNumId w:val="24"/>
  </w:num>
  <w:num w:numId="105" w16cid:durableId="696546438">
    <w:abstractNumId w:val="132"/>
  </w:num>
  <w:num w:numId="106" w16cid:durableId="1428963956">
    <w:abstractNumId w:val="39"/>
  </w:num>
  <w:num w:numId="107" w16cid:durableId="370037684">
    <w:abstractNumId w:val="100"/>
  </w:num>
  <w:num w:numId="108" w16cid:durableId="2058158939">
    <w:abstractNumId w:val="17"/>
  </w:num>
  <w:num w:numId="109" w16cid:durableId="124591646">
    <w:abstractNumId w:val="44"/>
  </w:num>
  <w:num w:numId="110" w16cid:durableId="266543529">
    <w:abstractNumId w:val="90"/>
  </w:num>
  <w:num w:numId="111" w16cid:durableId="1551724090">
    <w:abstractNumId w:val="8"/>
  </w:num>
  <w:num w:numId="112" w16cid:durableId="1798252127">
    <w:abstractNumId w:val="76"/>
  </w:num>
  <w:num w:numId="113" w16cid:durableId="284894192">
    <w:abstractNumId w:val="9"/>
  </w:num>
  <w:num w:numId="114" w16cid:durableId="1128931420">
    <w:abstractNumId w:val="16"/>
  </w:num>
  <w:num w:numId="115" w16cid:durableId="424228192">
    <w:abstractNumId w:val="49"/>
  </w:num>
  <w:num w:numId="116" w16cid:durableId="330110773">
    <w:abstractNumId w:val="81"/>
  </w:num>
  <w:num w:numId="117" w16cid:durableId="334966698">
    <w:abstractNumId w:val="82"/>
  </w:num>
  <w:num w:numId="118" w16cid:durableId="1054961648">
    <w:abstractNumId w:val="45"/>
  </w:num>
  <w:num w:numId="119" w16cid:durableId="1213496173">
    <w:abstractNumId w:val="104"/>
  </w:num>
  <w:num w:numId="120" w16cid:durableId="384837578">
    <w:abstractNumId w:val="37"/>
  </w:num>
  <w:num w:numId="121" w16cid:durableId="838345584">
    <w:abstractNumId w:val="78"/>
  </w:num>
  <w:num w:numId="122" w16cid:durableId="2111007653">
    <w:abstractNumId w:val="56"/>
  </w:num>
  <w:num w:numId="123" w16cid:durableId="1583447283">
    <w:abstractNumId w:val="36"/>
  </w:num>
  <w:num w:numId="124" w16cid:durableId="1871796310">
    <w:abstractNumId w:val="74"/>
  </w:num>
  <w:num w:numId="125" w16cid:durableId="782117075">
    <w:abstractNumId w:val="64"/>
  </w:num>
  <w:num w:numId="126" w16cid:durableId="1548563142">
    <w:abstractNumId w:val="20"/>
  </w:num>
  <w:num w:numId="127" w16cid:durableId="210043169">
    <w:abstractNumId w:val="79"/>
  </w:num>
  <w:num w:numId="128" w16cid:durableId="1286159013">
    <w:abstractNumId w:val="34"/>
  </w:num>
  <w:num w:numId="129" w16cid:durableId="1303971851">
    <w:abstractNumId w:val="89"/>
  </w:num>
  <w:num w:numId="130" w16cid:durableId="1277710001">
    <w:abstractNumId w:val="43"/>
  </w:num>
  <w:num w:numId="131" w16cid:durableId="2146509628">
    <w:abstractNumId w:val="95"/>
  </w:num>
  <w:num w:numId="132" w16cid:durableId="1945963029">
    <w:abstractNumId w:val="115"/>
  </w:num>
  <w:num w:numId="133" w16cid:durableId="190799092">
    <w:abstractNumId w:val="35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E2NbcwNTc2MTA1NLFU0lEKTi0uzszPAykwMa4FAL06DLQtAAAA"/>
  </w:docVars>
  <w:rsids>
    <w:rsidRoot w:val="008856D8"/>
    <w:rsid w:val="0000181E"/>
    <w:rsid w:val="00002F47"/>
    <w:rsid w:val="00012489"/>
    <w:rsid w:val="00014A3F"/>
    <w:rsid w:val="00025848"/>
    <w:rsid w:val="0002708D"/>
    <w:rsid w:val="00031498"/>
    <w:rsid w:val="00035586"/>
    <w:rsid w:val="00041DE3"/>
    <w:rsid w:val="000446A1"/>
    <w:rsid w:val="00046714"/>
    <w:rsid w:val="000540E9"/>
    <w:rsid w:val="00054452"/>
    <w:rsid w:val="00074418"/>
    <w:rsid w:val="00075D5C"/>
    <w:rsid w:val="00087A97"/>
    <w:rsid w:val="000B4915"/>
    <w:rsid w:val="000D0D42"/>
    <w:rsid w:val="000E1E95"/>
    <w:rsid w:val="000E7232"/>
    <w:rsid w:val="000F0DBE"/>
    <w:rsid w:val="000F728F"/>
    <w:rsid w:val="000F7C20"/>
    <w:rsid w:val="00125B7E"/>
    <w:rsid w:val="001313A9"/>
    <w:rsid w:val="001458F7"/>
    <w:rsid w:val="001544BC"/>
    <w:rsid w:val="0017073D"/>
    <w:rsid w:val="0017696F"/>
    <w:rsid w:val="00181130"/>
    <w:rsid w:val="00181DBB"/>
    <w:rsid w:val="00185B6A"/>
    <w:rsid w:val="00187AFE"/>
    <w:rsid w:val="00190642"/>
    <w:rsid w:val="0019129F"/>
    <w:rsid w:val="001C12D8"/>
    <w:rsid w:val="001C2479"/>
    <w:rsid w:val="001C2A27"/>
    <w:rsid w:val="001C5C00"/>
    <w:rsid w:val="001E5D00"/>
    <w:rsid w:val="001E687D"/>
    <w:rsid w:val="0020187E"/>
    <w:rsid w:val="00212AD1"/>
    <w:rsid w:val="002211EE"/>
    <w:rsid w:val="002217B7"/>
    <w:rsid w:val="002238B5"/>
    <w:rsid w:val="002463F8"/>
    <w:rsid w:val="002472C2"/>
    <w:rsid w:val="002529BE"/>
    <w:rsid w:val="00252CB3"/>
    <w:rsid w:val="002530E2"/>
    <w:rsid w:val="00255550"/>
    <w:rsid w:val="00257D4A"/>
    <w:rsid w:val="00264157"/>
    <w:rsid w:val="00267052"/>
    <w:rsid w:val="002731B7"/>
    <w:rsid w:val="0028220B"/>
    <w:rsid w:val="00284F67"/>
    <w:rsid w:val="002906D2"/>
    <w:rsid w:val="00295119"/>
    <w:rsid w:val="002A0B47"/>
    <w:rsid w:val="002A46ED"/>
    <w:rsid w:val="002A4FFC"/>
    <w:rsid w:val="002A5B62"/>
    <w:rsid w:val="002B3015"/>
    <w:rsid w:val="002B40F7"/>
    <w:rsid w:val="002B6B77"/>
    <w:rsid w:val="002C2C08"/>
    <w:rsid w:val="002C4394"/>
    <w:rsid w:val="002D1D0D"/>
    <w:rsid w:val="002D62C5"/>
    <w:rsid w:val="002D69E6"/>
    <w:rsid w:val="002D7A5F"/>
    <w:rsid w:val="002E1FB0"/>
    <w:rsid w:val="002F0722"/>
    <w:rsid w:val="002F35FB"/>
    <w:rsid w:val="002F3897"/>
    <w:rsid w:val="002F42E9"/>
    <w:rsid w:val="0030443B"/>
    <w:rsid w:val="00305352"/>
    <w:rsid w:val="003110D6"/>
    <w:rsid w:val="0034188A"/>
    <w:rsid w:val="00353C8B"/>
    <w:rsid w:val="00363356"/>
    <w:rsid w:val="003676D3"/>
    <w:rsid w:val="00371033"/>
    <w:rsid w:val="00374034"/>
    <w:rsid w:val="003770DC"/>
    <w:rsid w:val="003973FB"/>
    <w:rsid w:val="003A600A"/>
    <w:rsid w:val="003B3C5E"/>
    <w:rsid w:val="003C3AB2"/>
    <w:rsid w:val="003C436C"/>
    <w:rsid w:val="003C541F"/>
    <w:rsid w:val="003C57E2"/>
    <w:rsid w:val="003C7172"/>
    <w:rsid w:val="003C78E8"/>
    <w:rsid w:val="003D493E"/>
    <w:rsid w:val="003E188E"/>
    <w:rsid w:val="003E691C"/>
    <w:rsid w:val="003E7078"/>
    <w:rsid w:val="003E7455"/>
    <w:rsid w:val="003F0669"/>
    <w:rsid w:val="00407FAB"/>
    <w:rsid w:val="004125C9"/>
    <w:rsid w:val="00421437"/>
    <w:rsid w:val="00427A1B"/>
    <w:rsid w:val="00430BAC"/>
    <w:rsid w:val="00432C27"/>
    <w:rsid w:val="0045163E"/>
    <w:rsid w:val="00456D02"/>
    <w:rsid w:val="00463C61"/>
    <w:rsid w:val="00467BE0"/>
    <w:rsid w:val="004757B7"/>
    <w:rsid w:val="00493A73"/>
    <w:rsid w:val="004A6ED9"/>
    <w:rsid w:val="004B1603"/>
    <w:rsid w:val="004B2C91"/>
    <w:rsid w:val="004B797E"/>
    <w:rsid w:val="004B7C49"/>
    <w:rsid w:val="004C5480"/>
    <w:rsid w:val="004C647A"/>
    <w:rsid w:val="004C7622"/>
    <w:rsid w:val="004C78FD"/>
    <w:rsid w:val="004D1C7A"/>
    <w:rsid w:val="004D2AEE"/>
    <w:rsid w:val="004D6484"/>
    <w:rsid w:val="004E6B44"/>
    <w:rsid w:val="00502950"/>
    <w:rsid w:val="0050374E"/>
    <w:rsid w:val="00505940"/>
    <w:rsid w:val="00505C83"/>
    <w:rsid w:val="005076CB"/>
    <w:rsid w:val="00514D75"/>
    <w:rsid w:val="00515890"/>
    <w:rsid w:val="005243B9"/>
    <w:rsid w:val="005259F8"/>
    <w:rsid w:val="00527FEC"/>
    <w:rsid w:val="005350CE"/>
    <w:rsid w:val="0053788C"/>
    <w:rsid w:val="005406FF"/>
    <w:rsid w:val="00540C6E"/>
    <w:rsid w:val="00541927"/>
    <w:rsid w:val="0054273F"/>
    <w:rsid w:val="00545F13"/>
    <w:rsid w:val="0055108D"/>
    <w:rsid w:val="00554352"/>
    <w:rsid w:val="0056576B"/>
    <w:rsid w:val="00565B50"/>
    <w:rsid w:val="005668A6"/>
    <w:rsid w:val="00570311"/>
    <w:rsid w:val="005813C7"/>
    <w:rsid w:val="00595561"/>
    <w:rsid w:val="005A3CC0"/>
    <w:rsid w:val="005C5630"/>
    <w:rsid w:val="005E61DA"/>
    <w:rsid w:val="005F3DD6"/>
    <w:rsid w:val="005F6499"/>
    <w:rsid w:val="0061255E"/>
    <w:rsid w:val="00613DB3"/>
    <w:rsid w:val="00615246"/>
    <w:rsid w:val="00620619"/>
    <w:rsid w:val="00625434"/>
    <w:rsid w:val="00640A48"/>
    <w:rsid w:val="00643B06"/>
    <w:rsid w:val="006541FB"/>
    <w:rsid w:val="00662CC0"/>
    <w:rsid w:val="006637F8"/>
    <w:rsid w:val="00664F69"/>
    <w:rsid w:val="00670680"/>
    <w:rsid w:val="00671887"/>
    <w:rsid w:val="00672054"/>
    <w:rsid w:val="00691927"/>
    <w:rsid w:val="00695CB9"/>
    <w:rsid w:val="006A243C"/>
    <w:rsid w:val="006C02F6"/>
    <w:rsid w:val="006C4537"/>
    <w:rsid w:val="006D1225"/>
    <w:rsid w:val="006E0C8A"/>
    <w:rsid w:val="006E5022"/>
    <w:rsid w:val="006E7D01"/>
    <w:rsid w:val="006F6A87"/>
    <w:rsid w:val="006F71F5"/>
    <w:rsid w:val="00706C56"/>
    <w:rsid w:val="00710579"/>
    <w:rsid w:val="0071196E"/>
    <w:rsid w:val="007124E9"/>
    <w:rsid w:val="00712F94"/>
    <w:rsid w:val="00720C1E"/>
    <w:rsid w:val="00724AEC"/>
    <w:rsid w:val="007255AE"/>
    <w:rsid w:val="00725FA2"/>
    <w:rsid w:val="00743EF3"/>
    <w:rsid w:val="00771FB7"/>
    <w:rsid w:val="007766C4"/>
    <w:rsid w:val="00782CEB"/>
    <w:rsid w:val="00783F51"/>
    <w:rsid w:val="0079059F"/>
    <w:rsid w:val="00790B73"/>
    <w:rsid w:val="007A02C8"/>
    <w:rsid w:val="007A2185"/>
    <w:rsid w:val="007B3950"/>
    <w:rsid w:val="007C49D8"/>
    <w:rsid w:val="007C616D"/>
    <w:rsid w:val="007E2D9B"/>
    <w:rsid w:val="007F252B"/>
    <w:rsid w:val="008012CE"/>
    <w:rsid w:val="00801D52"/>
    <w:rsid w:val="00807AFA"/>
    <w:rsid w:val="00814CD9"/>
    <w:rsid w:val="008364DD"/>
    <w:rsid w:val="00844595"/>
    <w:rsid w:val="008453EA"/>
    <w:rsid w:val="008462E8"/>
    <w:rsid w:val="00853438"/>
    <w:rsid w:val="00855483"/>
    <w:rsid w:val="00857718"/>
    <w:rsid w:val="00857F57"/>
    <w:rsid w:val="00875FB5"/>
    <w:rsid w:val="008856D8"/>
    <w:rsid w:val="00885EF3"/>
    <w:rsid w:val="008B1038"/>
    <w:rsid w:val="008B6976"/>
    <w:rsid w:val="008B7967"/>
    <w:rsid w:val="008C025B"/>
    <w:rsid w:val="008C23E8"/>
    <w:rsid w:val="008C51BF"/>
    <w:rsid w:val="008C74EF"/>
    <w:rsid w:val="008D656C"/>
    <w:rsid w:val="008E4F4A"/>
    <w:rsid w:val="008E789C"/>
    <w:rsid w:val="008F50E8"/>
    <w:rsid w:val="008F66A2"/>
    <w:rsid w:val="009010EC"/>
    <w:rsid w:val="0091214B"/>
    <w:rsid w:val="0091231E"/>
    <w:rsid w:val="00913EBA"/>
    <w:rsid w:val="009177DE"/>
    <w:rsid w:val="00923C9C"/>
    <w:rsid w:val="0092466D"/>
    <w:rsid w:val="0092705F"/>
    <w:rsid w:val="00927B0A"/>
    <w:rsid w:val="00932DA2"/>
    <w:rsid w:val="00934D04"/>
    <w:rsid w:val="00941AF0"/>
    <w:rsid w:val="00972C09"/>
    <w:rsid w:val="00974BFC"/>
    <w:rsid w:val="00977019"/>
    <w:rsid w:val="009850F0"/>
    <w:rsid w:val="0099041C"/>
    <w:rsid w:val="009C5DE0"/>
    <w:rsid w:val="009F202D"/>
    <w:rsid w:val="009F38CB"/>
    <w:rsid w:val="009F410C"/>
    <w:rsid w:val="009F7756"/>
    <w:rsid w:val="00A11B24"/>
    <w:rsid w:val="00A16607"/>
    <w:rsid w:val="00A204A2"/>
    <w:rsid w:val="00A20979"/>
    <w:rsid w:val="00A25C8B"/>
    <w:rsid w:val="00A2684E"/>
    <w:rsid w:val="00A30CFE"/>
    <w:rsid w:val="00A3358F"/>
    <w:rsid w:val="00A40D53"/>
    <w:rsid w:val="00A4311C"/>
    <w:rsid w:val="00A503F2"/>
    <w:rsid w:val="00A5058D"/>
    <w:rsid w:val="00A55C18"/>
    <w:rsid w:val="00A577BA"/>
    <w:rsid w:val="00A63BAA"/>
    <w:rsid w:val="00A66804"/>
    <w:rsid w:val="00A66BBC"/>
    <w:rsid w:val="00A7093E"/>
    <w:rsid w:val="00A7235A"/>
    <w:rsid w:val="00A771AC"/>
    <w:rsid w:val="00A8673B"/>
    <w:rsid w:val="00A91632"/>
    <w:rsid w:val="00AA1E5A"/>
    <w:rsid w:val="00AB7AEC"/>
    <w:rsid w:val="00AC06C1"/>
    <w:rsid w:val="00AC097A"/>
    <w:rsid w:val="00AC1B3F"/>
    <w:rsid w:val="00AD0BF1"/>
    <w:rsid w:val="00AD41F9"/>
    <w:rsid w:val="00B13DB6"/>
    <w:rsid w:val="00B14149"/>
    <w:rsid w:val="00B2107F"/>
    <w:rsid w:val="00B218DF"/>
    <w:rsid w:val="00B24291"/>
    <w:rsid w:val="00B25329"/>
    <w:rsid w:val="00B27E75"/>
    <w:rsid w:val="00B3161D"/>
    <w:rsid w:val="00B3399C"/>
    <w:rsid w:val="00B34E7F"/>
    <w:rsid w:val="00B40FCB"/>
    <w:rsid w:val="00B43090"/>
    <w:rsid w:val="00B45BE6"/>
    <w:rsid w:val="00B46017"/>
    <w:rsid w:val="00B54E73"/>
    <w:rsid w:val="00B620E1"/>
    <w:rsid w:val="00B80D90"/>
    <w:rsid w:val="00B85F5C"/>
    <w:rsid w:val="00B8745C"/>
    <w:rsid w:val="00B917C9"/>
    <w:rsid w:val="00B92110"/>
    <w:rsid w:val="00B93D2C"/>
    <w:rsid w:val="00B9791B"/>
    <w:rsid w:val="00BC76C0"/>
    <w:rsid w:val="00BD2E0D"/>
    <w:rsid w:val="00BE3347"/>
    <w:rsid w:val="00BF0105"/>
    <w:rsid w:val="00BF03E6"/>
    <w:rsid w:val="00BF231F"/>
    <w:rsid w:val="00BF73F8"/>
    <w:rsid w:val="00C22915"/>
    <w:rsid w:val="00C22D71"/>
    <w:rsid w:val="00C3056D"/>
    <w:rsid w:val="00C3432E"/>
    <w:rsid w:val="00C61369"/>
    <w:rsid w:val="00C61C6A"/>
    <w:rsid w:val="00C71AE4"/>
    <w:rsid w:val="00C76053"/>
    <w:rsid w:val="00C862AF"/>
    <w:rsid w:val="00C91788"/>
    <w:rsid w:val="00CA3C70"/>
    <w:rsid w:val="00CA622B"/>
    <w:rsid w:val="00CC27D1"/>
    <w:rsid w:val="00CC3A45"/>
    <w:rsid w:val="00CD546E"/>
    <w:rsid w:val="00CF1676"/>
    <w:rsid w:val="00CF43D2"/>
    <w:rsid w:val="00CF7A59"/>
    <w:rsid w:val="00D00BBD"/>
    <w:rsid w:val="00D014D7"/>
    <w:rsid w:val="00D11649"/>
    <w:rsid w:val="00D13E2D"/>
    <w:rsid w:val="00D17798"/>
    <w:rsid w:val="00D17913"/>
    <w:rsid w:val="00D179B1"/>
    <w:rsid w:val="00D209AE"/>
    <w:rsid w:val="00D22A43"/>
    <w:rsid w:val="00D27480"/>
    <w:rsid w:val="00D302C7"/>
    <w:rsid w:val="00D31691"/>
    <w:rsid w:val="00D3290F"/>
    <w:rsid w:val="00D34CDB"/>
    <w:rsid w:val="00D430AC"/>
    <w:rsid w:val="00D456B1"/>
    <w:rsid w:val="00D45857"/>
    <w:rsid w:val="00D4706B"/>
    <w:rsid w:val="00D50FB8"/>
    <w:rsid w:val="00D52204"/>
    <w:rsid w:val="00D54110"/>
    <w:rsid w:val="00D546B4"/>
    <w:rsid w:val="00D5539B"/>
    <w:rsid w:val="00D56ED7"/>
    <w:rsid w:val="00D610DE"/>
    <w:rsid w:val="00D705C6"/>
    <w:rsid w:val="00D70E88"/>
    <w:rsid w:val="00D86908"/>
    <w:rsid w:val="00D9261C"/>
    <w:rsid w:val="00D92DDB"/>
    <w:rsid w:val="00D9487E"/>
    <w:rsid w:val="00DA0E2B"/>
    <w:rsid w:val="00DA262D"/>
    <w:rsid w:val="00DA682F"/>
    <w:rsid w:val="00DB0046"/>
    <w:rsid w:val="00DB1DDB"/>
    <w:rsid w:val="00DB2FAF"/>
    <w:rsid w:val="00DC1236"/>
    <w:rsid w:val="00DC5B1F"/>
    <w:rsid w:val="00DD18C4"/>
    <w:rsid w:val="00DD4EC7"/>
    <w:rsid w:val="00DD6A36"/>
    <w:rsid w:val="00DE1D91"/>
    <w:rsid w:val="00DE3826"/>
    <w:rsid w:val="00DE3FA8"/>
    <w:rsid w:val="00DE579C"/>
    <w:rsid w:val="00DF0017"/>
    <w:rsid w:val="00DF232F"/>
    <w:rsid w:val="00DF4894"/>
    <w:rsid w:val="00E04E16"/>
    <w:rsid w:val="00E135D6"/>
    <w:rsid w:val="00E2418A"/>
    <w:rsid w:val="00E30762"/>
    <w:rsid w:val="00E32443"/>
    <w:rsid w:val="00E42041"/>
    <w:rsid w:val="00E43FFC"/>
    <w:rsid w:val="00E4447B"/>
    <w:rsid w:val="00E47283"/>
    <w:rsid w:val="00E67341"/>
    <w:rsid w:val="00E85352"/>
    <w:rsid w:val="00E9141F"/>
    <w:rsid w:val="00EA6569"/>
    <w:rsid w:val="00EB4C26"/>
    <w:rsid w:val="00EC0B8D"/>
    <w:rsid w:val="00EC0C41"/>
    <w:rsid w:val="00EC32C9"/>
    <w:rsid w:val="00ED47C3"/>
    <w:rsid w:val="00ED60FB"/>
    <w:rsid w:val="00EE2C9C"/>
    <w:rsid w:val="00EE4681"/>
    <w:rsid w:val="00EE4A5B"/>
    <w:rsid w:val="00EE698D"/>
    <w:rsid w:val="00EE7E34"/>
    <w:rsid w:val="00F02968"/>
    <w:rsid w:val="00F02A89"/>
    <w:rsid w:val="00F1590C"/>
    <w:rsid w:val="00F213AC"/>
    <w:rsid w:val="00F2368F"/>
    <w:rsid w:val="00F275C4"/>
    <w:rsid w:val="00F42325"/>
    <w:rsid w:val="00F441DA"/>
    <w:rsid w:val="00F45164"/>
    <w:rsid w:val="00F53ABC"/>
    <w:rsid w:val="00F55438"/>
    <w:rsid w:val="00F567FA"/>
    <w:rsid w:val="00F57670"/>
    <w:rsid w:val="00F63256"/>
    <w:rsid w:val="00F7138A"/>
    <w:rsid w:val="00F74317"/>
    <w:rsid w:val="00F83838"/>
    <w:rsid w:val="00F83AF8"/>
    <w:rsid w:val="00F8690B"/>
    <w:rsid w:val="00F86FA4"/>
    <w:rsid w:val="00F92196"/>
    <w:rsid w:val="00F9632B"/>
    <w:rsid w:val="00FA0E9D"/>
    <w:rsid w:val="00FA1DEB"/>
    <w:rsid w:val="00FA5E52"/>
    <w:rsid w:val="00FA6B13"/>
    <w:rsid w:val="00FA7EDE"/>
    <w:rsid w:val="00FB1A18"/>
    <w:rsid w:val="00FB3D32"/>
    <w:rsid w:val="00FC1E51"/>
    <w:rsid w:val="00FC2F28"/>
    <w:rsid w:val="00FC3E07"/>
    <w:rsid w:val="00FD2B69"/>
    <w:rsid w:val="00FF0F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C0049D"/>
  <w15:docId w15:val="{38164D33-8B13-4165-BBA9-720B02BB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9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0B"/>
    <w:pPr>
      <w:spacing w:after="200" w:line="276" w:lineRule="auto"/>
    </w:pPr>
    <w:rPr>
      <w:rFonts w:cs="Calibr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FE6495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locked/>
    <w:rsid w:val="00FE6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6C03D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locked/>
    <w:rsid w:val="006C03D7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rsid w:val="006C03D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C03D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sid w:val="006C0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6C03D7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1B54"/>
    <w:pPr>
      <w:ind w:left="720"/>
    </w:pPr>
  </w:style>
  <w:style w:type="paragraph" w:styleId="NoSpacing">
    <w:name w:val="No Spacing"/>
    <w:link w:val="NoSpacingChar"/>
    <w:uiPriority w:val="1"/>
    <w:qFormat/>
    <w:rsid w:val="00CA033F"/>
    <w:rPr>
      <w:rFonts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rsid w:val="00232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232AB1"/>
    <w:rPr>
      <w:rFonts w:ascii="Calibri" w:eastAsia="Times New Roman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rsid w:val="00232A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32AB1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rsid w:val="00A41F8B"/>
    <w:rPr>
      <w:color w:val="0000FF"/>
      <w:u w:val="single"/>
    </w:rPr>
  </w:style>
  <w:style w:type="character" w:styleId="PageNumber">
    <w:name w:val="page number"/>
    <w:basedOn w:val="DefaultParagraphFont"/>
    <w:uiPriority w:val="99"/>
    <w:rsid w:val="005E690D"/>
  </w:style>
  <w:style w:type="character" w:customStyle="1" w:styleId="apple-converted-space">
    <w:name w:val="apple-converted-space"/>
    <w:basedOn w:val="DefaultParagraphFont"/>
    <w:rsid w:val="00135926"/>
  </w:style>
  <w:style w:type="table" w:styleId="TableGrid">
    <w:name w:val="Table Grid"/>
    <w:basedOn w:val="TableNormal"/>
    <w:uiPriority w:val="39"/>
    <w:locked/>
    <w:rsid w:val="00941A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A350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p">
    <w:name w:val="p"/>
    <w:basedOn w:val="Normal"/>
    <w:rsid w:val="00221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locked/>
    <w:rsid w:val="0022165F"/>
    <w:rPr>
      <w:i/>
      <w:iCs/>
    </w:rPr>
  </w:style>
  <w:style w:type="character" w:customStyle="1" w:styleId="oneclick-link">
    <w:name w:val="oneclick-link"/>
    <w:basedOn w:val="DefaultParagraphFont"/>
    <w:rsid w:val="0022165F"/>
  </w:style>
  <w:style w:type="paragraph" w:styleId="NormalWeb">
    <w:name w:val="Normal (Web)"/>
    <w:basedOn w:val="Normal"/>
    <w:uiPriority w:val="99"/>
    <w:unhideWhenUsed/>
    <w:rsid w:val="0022165F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customStyle="1" w:styleId="Heading2Char">
    <w:name w:val="Heading 2 Char"/>
    <w:basedOn w:val="DefaultParagraphFont"/>
    <w:link w:val="Heading2"/>
    <w:rsid w:val="00FE649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6495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null">
    <w:name w:val="null"/>
    <w:basedOn w:val="DefaultParagraphFont"/>
    <w:rsid w:val="00FE6495"/>
  </w:style>
  <w:style w:type="character" w:styleId="Strong">
    <w:name w:val="Strong"/>
    <w:basedOn w:val="DefaultParagraphFont"/>
    <w:uiPriority w:val="22"/>
    <w:qFormat/>
    <w:locked/>
    <w:rsid w:val="00FE6495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9469D2"/>
    <w:rPr>
      <w:rFonts w:cs="Calibri"/>
      <w:sz w:val="22"/>
      <w:szCs w:val="22"/>
      <w:lang w:val="en-US" w:eastAsia="en-US" w:bidi="ar-SA"/>
    </w:rPr>
  </w:style>
  <w:style w:type="paragraph" w:styleId="BodyText">
    <w:name w:val="Body Text"/>
    <w:basedOn w:val="Normal"/>
    <w:link w:val="BodyTextChar"/>
    <w:uiPriority w:val="1"/>
    <w:qFormat/>
    <w:rsid w:val="001C0D7B"/>
    <w:pPr>
      <w:widowControl w:val="0"/>
      <w:autoSpaceDE w:val="0"/>
      <w:autoSpaceDN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1C0D7B"/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rsid w:val="00805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73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73F8"/>
    <w:rPr>
      <w:rFonts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6B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6B13"/>
    <w:rPr>
      <w:rFonts w:cs="Calibri"/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613DB3"/>
    <w:rPr>
      <w:rFonts w:cs="Times New Roman"/>
      <w:lang w:val="en-PH"/>
    </w:rPr>
  </w:style>
  <w:style w:type="character" w:customStyle="1" w:styleId="citationurl-text">
    <w:name w:val="citation__url-text"/>
    <w:basedOn w:val="DefaultParagraphFont"/>
    <w:rsid w:val="00014A3F"/>
  </w:style>
  <w:style w:type="character" w:customStyle="1" w:styleId="apple-style-span">
    <w:name w:val="apple-style-span"/>
    <w:basedOn w:val="DefaultParagraphFont"/>
    <w:rsid w:val="00014A3F"/>
  </w:style>
  <w:style w:type="table" w:customStyle="1" w:styleId="TableGrid1">
    <w:name w:val="Table Grid1"/>
    <w:basedOn w:val="TableNormal"/>
    <w:next w:val="TableGrid"/>
    <w:uiPriority w:val="39"/>
    <w:rsid w:val="003C541F"/>
    <w:rPr>
      <w:rFonts w:asciiTheme="minorHAnsi" w:eastAsiaTheme="minorHAnsi" w:hAnsiTheme="minorHAnsi" w:cstheme="minorBid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C541F"/>
    <w:rPr>
      <w:color w:val="808080"/>
    </w:rPr>
  </w:style>
  <w:style w:type="table" w:styleId="GridTable4-Accent4">
    <w:name w:val="Grid Table 4 Accent 4"/>
    <w:basedOn w:val="TableNormal"/>
    <w:uiPriority w:val="49"/>
    <w:rsid w:val="006A243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6A243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5Dark-Accent4">
    <w:name w:val="Grid Table 5 Dark Accent 4"/>
    <w:basedOn w:val="TableNormal"/>
    <w:uiPriority w:val="50"/>
    <w:rsid w:val="006A243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6Colorful-Accent4">
    <w:name w:val="Grid Table 6 Colorful Accent 4"/>
    <w:basedOn w:val="TableNormal"/>
    <w:uiPriority w:val="51"/>
    <w:rsid w:val="006A243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1Light-Accent5">
    <w:name w:val="Grid Table 1 Light Accent 5"/>
    <w:basedOn w:val="TableNormal"/>
    <w:uiPriority w:val="46"/>
    <w:rsid w:val="006A243C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f01">
    <w:name w:val="cf01"/>
    <w:basedOn w:val="DefaultParagraphFont"/>
    <w:rsid w:val="00D179B1"/>
    <w:rPr>
      <w:rFonts w:ascii="Segoe UI" w:hAnsi="Segoe UI" w:cs="Segoe UI" w:hint="default"/>
      <w:sz w:val="18"/>
      <w:szCs w:val="18"/>
    </w:rPr>
  </w:style>
  <w:style w:type="table" w:customStyle="1" w:styleId="TableGrid0">
    <w:name w:val="TableGrid"/>
    <w:rsid w:val="00E9141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E9141F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914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141F"/>
    <w:rPr>
      <w:rFonts w:cs="Calibri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E9141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9141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141F"/>
    <w:rPr>
      <w:rFonts w:cs="Calibri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E914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Files\moles%20researches\final%20proposal\final%20proposal%201-final.edited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5F3E4A512F74784A737CE374D115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A5822-B79C-4EC6-8FCD-5B18A5D57998}"/>
      </w:docPartPr>
      <w:docPartBody>
        <w:p w:rsidR="001F276D" w:rsidRDefault="000D30A8" w:rsidP="000D30A8">
          <w:pPr>
            <w:pStyle w:val="D5F3E4A512F74784A737CE374D115EEA"/>
          </w:pPr>
          <w:r w:rsidRPr="000A2647">
            <w:rPr>
              <w:rStyle w:val="PlaceholderText"/>
              <w:rFonts w:ascii="Arial" w:hAnsi="Arial" w:cs="Arial"/>
              <w:color w:val="000000" w:themeColor="text1"/>
              <w:szCs w:val="24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AE"/>
    <w:rsid w:val="000D30A8"/>
    <w:rsid w:val="000D48C7"/>
    <w:rsid w:val="00105B48"/>
    <w:rsid w:val="00193E31"/>
    <w:rsid w:val="001F276D"/>
    <w:rsid w:val="00355621"/>
    <w:rsid w:val="003A259E"/>
    <w:rsid w:val="003E4E27"/>
    <w:rsid w:val="00415555"/>
    <w:rsid w:val="00422B0E"/>
    <w:rsid w:val="004C3730"/>
    <w:rsid w:val="004E2226"/>
    <w:rsid w:val="005929DA"/>
    <w:rsid w:val="005D005F"/>
    <w:rsid w:val="00617C03"/>
    <w:rsid w:val="00623A71"/>
    <w:rsid w:val="007A3A96"/>
    <w:rsid w:val="0081764C"/>
    <w:rsid w:val="008550AE"/>
    <w:rsid w:val="00870EF1"/>
    <w:rsid w:val="00880505"/>
    <w:rsid w:val="00907515"/>
    <w:rsid w:val="00B05C7E"/>
    <w:rsid w:val="00CB6F67"/>
    <w:rsid w:val="00D92D8C"/>
    <w:rsid w:val="00E43BD7"/>
    <w:rsid w:val="00E46EB6"/>
    <w:rsid w:val="00FB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30A8"/>
    <w:rPr>
      <w:color w:val="808080"/>
    </w:rPr>
  </w:style>
  <w:style w:type="paragraph" w:customStyle="1" w:styleId="D5F3E4A512F74784A737CE374D115EEA">
    <w:name w:val="D5F3E4A512F74784A737CE374D115EEA"/>
    <w:rsid w:val="000D30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9F752-F7AA-4795-B94A-DA22423DA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final proposal 1-final.edited</Template>
  <TotalTime>6</TotalTime>
  <Pages>5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SPUP</Company>
  <LinksUpToDate>false</LinksUpToDate>
  <CharactersWithSpaces>6448</CharactersWithSpaces>
  <SharedDoc>false</SharedDoc>
  <HLinks>
    <vt:vector size="6" baseType="variant">
      <vt:variant>
        <vt:i4>3670121</vt:i4>
      </vt:variant>
      <vt:variant>
        <vt:i4>0</vt:i4>
      </vt:variant>
      <vt:variant>
        <vt:i4>0</vt:i4>
      </vt:variant>
      <vt:variant>
        <vt:i4>5</vt:i4>
      </vt:variant>
      <vt:variant>
        <vt:lpwstr>http://www.uen.org/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Rodel Cahilig</cp:lastModifiedBy>
  <cp:revision>16</cp:revision>
  <cp:lastPrinted>2021-12-07T13:38:00Z</cp:lastPrinted>
  <dcterms:created xsi:type="dcterms:W3CDTF">2022-09-10T10:24:00Z</dcterms:created>
  <dcterms:modified xsi:type="dcterms:W3CDTF">2023-08-25T07:15:00Z</dcterms:modified>
</cp:coreProperties>
</file>